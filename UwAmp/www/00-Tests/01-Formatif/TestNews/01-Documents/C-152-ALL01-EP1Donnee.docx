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259" w:rsidRPr="002249B2" w:rsidRDefault="00081259" w:rsidP="00081259">
      <w:pPr>
        <w:pStyle w:val="Titre"/>
        <w:rPr>
          <w:sz w:val="24"/>
        </w:rPr>
      </w:pPr>
      <w:r>
        <w:t>Mise en situation :</w:t>
      </w:r>
    </w:p>
    <w:p w:rsidR="00081259" w:rsidRPr="00296830" w:rsidRDefault="00081259" w:rsidP="00081259">
      <w:pPr>
        <w:tabs>
          <w:tab w:val="left" w:pos="2268"/>
          <w:tab w:val="left" w:pos="7938"/>
        </w:tabs>
        <w:rPr>
          <w:rStyle w:val="titel18bld"/>
          <w:szCs w:val="22"/>
        </w:rPr>
      </w:pPr>
      <w:r>
        <w:rPr>
          <w:bCs/>
          <w:szCs w:val="22"/>
        </w:rPr>
        <w:t>Vous êtes un collaborateur</w:t>
      </w:r>
      <w:r w:rsidRPr="00296830">
        <w:rPr>
          <w:bCs/>
          <w:szCs w:val="22"/>
        </w:rPr>
        <w:t xml:space="preserve"> </w:t>
      </w:r>
      <w:r>
        <w:rPr>
          <w:bCs/>
          <w:szCs w:val="22"/>
        </w:rPr>
        <w:t>d’une société de service Internet à Morges (WebPLUS Sàrl, rue du Marais 23, 1110 Morges, info@webplus.ch). Votre société dispose de 15 employés, don</w:t>
      </w:r>
      <w:r w:rsidR="00DF034A">
        <w:rPr>
          <w:bCs/>
          <w:szCs w:val="22"/>
        </w:rPr>
        <w:t>t</w:t>
      </w:r>
      <w:r>
        <w:rPr>
          <w:bCs/>
          <w:szCs w:val="22"/>
        </w:rPr>
        <w:t xml:space="preserve"> 2 apprentis.</w:t>
      </w:r>
    </w:p>
    <w:p w:rsidR="00C764AE" w:rsidRPr="00C764AE" w:rsidRDefault="00B01880" w:rsidP="008922FE">
      <w:pPr>
        <w:pStyle w:val="Titre"/>
        <w:rPr>
          <w:rFonts w:cs="Times New Roman"/>
          <w:b w:val="0"/>
          <w:kern w:val="0"/>
          <w:sz w:val="22"/>
          <w:szCs w:val="22"/>
        </w:rPr>
      </w:pPr>
      <w:r>
        <w:rPr>
          <w:rFonts w:cs="Times New Roman"/>
          <w:b w:val="0"/>
          <w:kern w:val="0"/>
          <w:sz w:val="22"/>
          <w:szCs w:val="22"/>
        </w:rPr>
        <w:t>Un client vous demande de l’aider pour l’affichage de ses articles sur les animaux. Il apprécie beaucoup le système de mur de Facebook</w:t>
      </w:r>
      <w:r w:rsidR="00354CC3">
        <w:rPr>
          <w:rFonts w:cs="Times New Roman"/>
          <w:b w:val="0"/>
          <w:kern w:val="0"/>
          <w:sz w:val="22"/>
          <w:szCs w:val="22"/>
        </w:rPr>
        <w:t>.</w:t>
      </w:r>
      <w:r>
        <w:rPr>
          <w:rFonts w:cs="Times New Roman"/>
          <w:b w:val="0"/>
          <w:kern w:val="0"/>
          <w:sz w:val="22"/>
          <w:szCs w:val="22"/>
        </w:rPr>
        <w:t xml:space="preserve"> Il souhaite que vous l’aidiez à faire de même pour son contenu.</w:t>
      </w:r>
    </w:p>
    <w:p w:rsidR="008922FE" w:rsidRPr="002249B2" w:rsidRDefault="008922FE" w:rsidP="008922FE">
      <w:pPr>
        <w:pStyle w:val="Titre"/>
        <w:rPr>
          <w:sz w:val="24"/>
        </w:rPr>
      </w:pPr>
      <w:r>
        <w:t>Pré-requis :</w:t>
      </w:r>
    </w:p>
    <w:p w:rsidR="008922FE" w:rsidRDefault="008922FE" w:rsidP="008922FE">
      <w:pPr>
        <w:tabs>
          <w:tab w:val="left" w:pos="2268"/>
          <w:tab w:val="left" w:pos="7938"/>
        </w:tabs>
        <w:rPr>
          <w:bCs/>
        </w:rPr>
      </w:pPr>
      <w:r>
        <w:rPr>
          <w:bCs/>
        </w:rPr>
        <w:t>Aucun</w:t>
      </w:r>
    </w:p>
    <w:p w:rsidR="008922FE" w:rsidRDefault="008922FE" w:rsidP="008922FE">
      <w:pPr>
        <w:pStyle w:val="Titre"/>
      </w:pPr>
      <w:r>
        <w:t>Compétence du module :</w:t>
      </w:r>
    </w:p>
    <w:p w:rsidR="008922FE" w:rsidRPr="00C03628" w:rsidRDefault="008922FE" w:rsidP="005163CB">
      <w:pPr>
        <w:pStyle w:val="Grundschrift"/>
        <w:rPr>
          <w:rFonts w:ascii="Century Gothic" w:hAnsi="Century Gothic"/>
          <w:b w:val="0"/>
          <w:sz w:val="22"/>
          <w:szCs w:val="22"/>
          <w:lang w:val="fr-CH"/>
        </w:rPr>
      </w:pPr>
      <w:r w:rsidRPr="00C03628">
        <w:rPr>
          <w:rFonts w:ascii="Century Gothic" w:hAnsi="Century Gothic"/>
          <w:b w:val="0"/>
          <w:sz w:val="22"/>
          <w:szCs w:val="22"/>
          <w:lang w:val="fr-CH"/>
        </w:rPr>
        <w:t>OO1</w:t>
      </w:r>
      <w:r w:rsidRPr="00C03628">
        <w:rPr>
          <w:rFonts w:ascii="Century Gothic" w:hAnsi="Century Gothic"/>
          <w:b w:val="0"/>
          <w:sz w:val="22"/>
          <w:szCs w:val="22"/>
          <w:lang w:val="fr-CH"/>
        </w:rPr>
        <w:tab/>
      </w:r>
      <w:r w:rsidR="00354CC3" w:rsidRPr="00354CC3">
        <w:rPr>
          <w:rFonts w:ascii="Century Gothic" w:hAnsi="Century Gothic"/>
          <w:b w:val="0"/>
          <w:sz w:val="22"/>
          <w:szCs w:val="22"/>
          <w:lang w:val="fr-CH"/>
        </w:rPr>
        <w:t>Analyser le mandat/la donnée pour un élément multimédia à établir, examiner les conditions de l´implémentation dans une page Web (navigateur, plate-forme, langage de script, prescriptions de sécurité) et choisir l’outil approprié pour la réalisation.</w:t>
      </w:r>
    </w:p>
    <w:p w:rsidR="008922FE" w:rsidRDefault="008922FE" w:rsidP="005163CB">
      <w:pPr>
        <w:pStyle w:val="Grundschrift"/>
        <w:rPr>
          <w:rFonts w:ascii="Century Gothic" w:hAnsi="Century Gothic"/>
          <w:b w:val="0"/>
          <w:sz w:val="22"/>
          <w:szCs w:val="22"/>
          <w:lang w:val="fr-CH"/>
        </w:rPr>
      </w:pPr>
      <w:r w:rsidRPr="00C03628">
        <w:rPr>
          <w:rFonts w:ascii="Century Gothic" w:hAnsi="Century Gothic"/>
          <w:b w:val="0"/>
          <w:sz w:val="22"/>
          <w:szCs w:val="22"/>
          <w:lang w:val="fr-CH"/>
        </w:rPr>
        <w:t>OO2</w:t>
      </w:r>
      <w:r w:rsidRPr="00C03628">
        <w:rPr>
          <w:rFonts w:ascii="Century Gothic" w:hAnsi="Century Gothic"/>
          <w:b w:val="0"/>
          <w:sz w:val="22"/>
          <w:szCs w:val="22"/>
          <w:lang w:val="fr-CH"/>
        </w:rPr>
        <w:tab/>
      </w:r>
      <w:r w:rsidR="00354CC3" w:rsidRPr="00354CC3">
        <w:rPr>
          <w:rFonts w:ascii="Century Gothic" w:hAnsi="Century Gothic"/>
          <w:b w:val="0"/>
          <w:sz w:val="22"/>
          <w:szCs w:val="22"/>
          <w:lang w:val="fr-CH"/>
        </w:rPr>
        <w:t>Elaborer des contenus multimédias spécifiques au Web avec des outils appropriés.</w:t>
      </w:r>
    </w:p>
    <w:p w:rsidR="00354CC3" w:rsidRPr="00C03628" w:rsidRDefault="00354CC3" w:rsidP="00354CC3">
      <w:pPr>
        <w:pStyle w:val="Grundschrift"/>
        <w:rPr>
          <w:rFonts w:ascii="Century Gothic" w:hAnsi="Century Gothic"/>
          <w:b w:val="0"/>
          <w:sz w:val="22"/>
          <w:szCs w:val="22"/>
          <w:lang w:val="fr-CH"/>
        </w:rPr>
      </w:pPr>
      <w:r w:rsidRPr="00C03628">
        <w:rPr>
          <w:rFonts w:ascii="Century Gothic" w:hAnsi="Century Gothic"/>
          <w:b w:val="0"/>
          <w:sz w:val="22"/>
          <w:szCs w:val="22"/>
          <w:lang w:val="fr-CH"/>
        </w:rPr>
        <w:t>OO</w:t>
      </w:r>
      <w:r>
        <w:rPr>
          <w:rFonts w:ascii="Century Gothic" w:hAnsi="Century Gothic"/>
          <w:b w:val="0"/>
          <w:sz w:val="22"/>
          <w:szCs w:val="22"/>
          <w:lang w:val="fr-CH"/>
        </w:rPr>
        <w:t>3</w:t>
      </w:r>
      <w:r w:rsidRPr="00C03628">
        <w:rPr>
          <w:rFonts w:ascii="Century Gothic" w:hAnsi="Century Gothic"/>
          <w:b w:val="0"/>
          <w:sz w:val="22"/>
          <w:szCs w:val="22"/>
          <w:lang w:val="fr-CH"/>
        </w:rPr>
        <w:tab/>
      </w:r>
      <w:r w:rsidRPr="00354CC3">
        <w:rPr>
          <w:rFonts w:ascii="Century Gothic" w:hAnsi="Century Gothic"/>
          <w:b w:val="0"/>
          <w:sz w:val="22"/>
          <w:szCs w:val="22"/>
          <w:lang w:val="fr-CH"/>
        </w:rPr>
        <w:t>Etablir et tester les procédures pour la préparation, l’optimisation et l’intégration des contenus images, graphiques, documents sonores, contenus vidéo.</w:t>
      </w:r>
    </w:p>
    <w:p w:rsidR="008922FE" w:rsidRPr="00C03628" w:rsidRDefault="008922FE" w:rsidP="005163CB">
      <w:pPr>
        <w:pStyle w:val="Grundschrift"/>
        <w:rPr>
          <w:rFonts w:ascii="Century Gothic" w:hAnsi="Century Gothic"/>
          <w:b w:val="0"/>
          <w:sz w:val="22"/>
          <w:szCs w:val="22"/>
          <w:lang w:val="fr-CH"/>
        </w:rPr>
      </w:pPr>
      <w:r w:rsidRPr="00C03628">
        <w:rPr>
          <w:rFonts w:ascii="Century Gothic" w:hAnsi="Century Gothic"/>
          <w:b w:val="0"/>
          <w:sz w:val="22"/>
          <w:szCs w:val="22"/>
          <w:lang w:val="fr-CH"/>
        </w:rPr>
        <w:t>OO4</w:t>
      </w:r>
      <w:r w:rsidRPr="00C03628">
        <w:rPr>
          <w:rFonts w:ascii="Century Gothic" w:hAnsi="Century Gothic"/>
          <w:b w:val="0"/>
          <w:sz w:val="22"/>
          <w:szCs w:val="22"/>
          <w:lang w:val="fr-CH"/>
        </w:rPr>
        <w:tab/>
      </w:r>
      <w:r w:rsidR="00354CC3" w:rsidRPr="00354CC3">
        <w:rPr>
          <w:rFonts w:ascii="Century Gothic" w:hAnsi="Century Gothic"/>
          <w:b w:val="0"/>
          <w:sz w:val="22"/>
          <w:szCs w:val="22"/>
          <w:lang w:val="fr-CH"/>
        </w:rPr>
        <w:t>Tester les contenus multimédias intégrés sur diverses plates-formes stationnaires ou mobiles, et avec différents navigateurs, le cas échéant, adapter et mettre à disposition.</w:t>
      </w:r>
    </w:p>
    <w:p w:rsidR="00FB65D0" w:rsidRPr="00E41FA1" w:rsidRDefault="00FB65D0" w:rsidP="00081259">
      <w:pPr>
        <w:pStyle w:val="Titre1"/>
      </w:pPr>
      <w:r>
        <w:t>Durée</w:t>
      </w:r>
    </w:p>
    <w:p w:rsidR="00FB65D0" w:rsidRPr="00FB65D0" w:rsidRDefault="00FB65D0" w:rsidP="00FB65D0">
      <w:pPr>
        <w:tabs>
          <w:tab w:val="left" w:pos="3420"/>
          <w:tab w:val="left" w:pos="9000"/>
        </w:tabs>
        <w:spacing w:before="240"/>
        <w:rPr>
          <w:bCs/>
        </w:rPr>
      </w:pPr>
      <w:r w:rsidRPr="00FB65D0">
        <w:rPr>
          <w:bCs/>
        </w:rPr>
        <w:t xml:space="preserve">Ce test </w:t>
      </w:r>
      <w:r>
        <w:rPr>
          <w:bCs/>
        </w:rPr>
        <w:t xml:space="preserve">se déroule en une partie pratique de </w:t>
      </w:r>
      <w:r w:rsidR="005009CF">
        <w:rPr>
          <w:b/>
          <w:bCs/>
        </w:rPr>
        <w:t>4</w:t>
      </w:r>
      <w:r w:rsidR="008F469D">
        <w:rPr>
          <w:b/>
          <w:bCs/>
        </w:rPr>
        <w:t xml:space="preserve"> périodes</w:t>
      </w:r>
      <w:r w:rsidRPr="00FB65D0">
        <w:rPr>
          <w:b/>
          <w:bCs/>
        </w:rPr>
        <w:t xml:space="preserve"> maximum</w:t>
      </w:r>
      <w:r>
        <w:rPr>
          <w:bCs/>
        </w:rPr>
        <w:t>, sans pause</w:t>
      </w:r>
      <w:r w:rsidR="00081259">
        <w:rPr>
          <w:bCs/>
        </w:rPr>
        <w:t xml:space="preserve"> </w:t>
      </w:r>
      <w:r w:rsidR="00081259" w:rsidRPr="00B23C94">
        <w:rPr>
          <w:bCs/>
        </w:rPr>
        <w:t>(avec</w:t>
      </w:r>
      <w:r w:rsidR="00081259">
        <w:rPr>
          <w:b/>
        </w:rPr>
        <w:t xml:space="preserve"> </w:t>
      </w:r>
      <w:r w:rsidR="002F3CDE">
        <w:rPr>
          <w:b/>
        </w:rPr>
        <w:t>54</w:t>
      </w:r>
      <w:r w:rsidR="00BD30E6" w:rsidRPr="00A7453F">
        <w:rPr>
          <w:b/>
        </w:rPr>
        <w:t xml:space="preserve"> </w:t>
      </w:r>
      <w:r w:rsidR="00081259">
        <w:rPr>
          <w:b/>
        </w:rPr>
        <w:t xml:space="preserve">points </w:t>
      </w:r>
      <w:r w:rsidR="00081259" w:rsidRPr="00B23C94">
        <w:rPr>
          <w:bCs/>
        </w:rPr>
        <w:t>maximum)</w:t>
      </w:r>
      <w:r>
        <w:rPr>
          <w:bCs/>
        </w:rPr>
        <w:t>.</w:t>
      </w:r>
    </w:p>
    <w:p w:rsidR="00FB65D0" w:rsidRPr="00E41FA1" w:rsidRDefault="00FB65D0" w:rsidP="00081259">
      <w:pPr>
        <w:pStyle w:val="Titre1"/>
      </w:pPr>
      <w:r>
        <w:t>Moyens d'aide</w:t>
      </w:r>
    </w:p>
    <w:p w:rsidR="00FB65D0" w:rsidRPr="00FB65D0" w:rsidRDefault="00FB65D0" w:rsidP="00FB65D0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 w:rsidRPr="00FB65D0">
        <w:rPr>
          <w:bCs/>
        </w:rPr>
        <w:t>Vos fichiers de module,</w:t>
      </w:r>
    </w:p>
    <w:p w:rsidR="00FB65D0" w:rsidRPr="00FB65D0" w:rsidRDefault="00FB65D0" w:rsidP="00FB65D0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 w:rsidRPr="00FB65D0">
        <w:rPr>
          <w:bCs/>
        </w:rPr>
        <w:t>Vos classeurs, supports de cours, livres,</w:t>
      </w:r>
    </w:p>
    <w:p w:rsidR="005009CF" w:rsidRPr="005009CF" w:rsidRDefault="00FB65D0" w:rsidP="005009CF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 w:rsidRPr="00FC1375">
        <w:rPr>
          <w:bCs/>
        </w:rPr>
        <w:t xml:space="preserve">L’accès à Internet est autorisé </w:t>
      </w:r>
    </w:p>
    <w:p w:rsidR="00C56AC4" w:rsidRPr="00E41FA1" w:rsidRDefault="00C56AC4" w:rsidP="00081259">
      <w:pPr>
        <w:pStyle w:val="Titre1"/>
      </w:pPr>
      <w:r>
        <w:t>Matériel à disposition</w:t>
      </w:r>
    </w:p>
    <w:p w:rsidR="00C56AC4" w:rsidRDefault="00C56AC4" w:rsidP="00C56AC4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>
        <w:rPr>
          <w:bCs/>
        </w:rPr>
        <w:t>1 PC avec les logiciels habituels.</w:t>
      </w:r>
    </w:p>
    <w:p w:rsidR="0090423D" w:rsidRDefault="0090423D" w:rsidP="00C56AC4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>
        <w:rPr>
          <w:bCs/>
        </w:rPr>
        <w:t>Des photos d’animaux</w:t>
      </w:r>
    </w:p>
    <w:p w:rsidR="003C088F" w:rsidRDefault="003C088F" w:rsidP="00C56AC4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>
        <w:rPr>
          <w:bCs/>
        </w:rPr>
        <w:t>Librairie Lightbox</w:t>
      </w:r>
    </w:p>
    <w:p w:rsidR="00B01880" w:rsidRDefault="00B01880" w:rsidP="00C56AC4">
      <w:pPr>
        <w:pStyle w:val="Paragraphedeliste"/>
        <w:numPr>
          <w:ilvl w:val="0"/>
          <w:numId w:val="21"/>
        </w:numPr>
        <w:tabs>
          <w:tab w:val="left" w:pos="3420"/>
          <w:tab w:val="left" w:pos="9000"/>
        </w:tabs>
        <w:spacing w:before="240"/>
        <w:rPr>
          <w:bCs/>
        </w:rPr>
      </w:pPr>
      <w:r>
        <w:rPr>
          <w:bCs/>
        </w:rPr>
        <w:t>Fichiers de code</w:t>
      </w:r>
      <w:r w:rsidR="00D74D65">
        <w:rPr>
          <w:bCs/>
        </w:rPr>
        <w:t xml:space="preserve"> / SQL</w:t>
      </w:r>
    </w:p>
    <w:p w:rsidR="00C56AC4" w:rsidRPr="00E41FA1" w:rsidRDefault="00C56AC4" w:rsidP="00081259">
      <w:pPr>
        <w:pStyle w:val="Titre1"/>
      </w:pPr>
      <w:r>
        <w:lastRenderedPageBreak/>
        <w:t>Résultats attendus</w:t>
      </w:r>
    </w:p>
    <w:p w:rsidR="00C56AC4" w:rsidRPr="00C56AC4" w:rsidRDefault="00C56AC4" w:rsidP="00C56AC4">
      <w:pPr>
        <w:tabs>
          <w:tab w:val="left" w:pos="3420"/>
          <w:tab w:val="left" w:pos="9000"/>
        </w:tabs>
        <w:spacing w:before="240"/>
        <w:rPr>
          <w:bCs/>
        </w:rPr>
      </w:pPr>
      <w:r w:rsidRPr="0058668A">
        <w:rPr>
          <w:bCs/>
        </w:rPr>
        <w:t xml:space="preserve">Tous les fichiers doivent être mis dans </w:t>
      </w:r>
      <w:r>
        <w:rPr>
          <w:bCs/>
        </w:rPr>
        <w:t xml:space="preserve">le répertoire de votre machine: </w:t>
      </w:r>
      <w:r w:rsidRPr="0090423D">
        <w:rPr>
          <w:b/>
          <w:bCs/>
        </w:rPr>
        <w:t>D:\Data\ICT1</w:t>
      </w:r>
      <w:r w:rsidR="005009CF" w:rsidRPr="0090423D">
        <w:rPr>
          <w:b/>
          <w:bCs/>
        </w:rPr>
        <w:t>5</w:t>
      </w:r>
      <w:r w:rsidR="0090423D" w:rsidRPr="0090423D">
        <w:rPr>
          <w:b/>
          <w:bCs/>
        </w:rPr>
        <w:t>2</w:t>
      </w:r>
      <w:r w:rsidRPr="0090423D">
        <w:rPr>
          <w:b/>
          <w:bCs/>
        </w:rPr>
        <w:t>\EP</w:t>
      </w:r>
      <w:r w:rsidR="0090423D" w:rsidRPr="0090423D">
        <w:rPr>
          <w:b/>
          <w:bCs/>
        </w:rPr>
        <w:t>1</w:t>
      </w:r>
      <w:r w:rsidRPr="0090423D">
        <w:rPr>
          <w:b/>
          <w:bCs/>
        </w:rPr>
        <w:t>_&lt;votreNomDeLogin&gt;</w:t>
      </w:r>
      <w:r w:rsidRPr="00C56AC4">
        <w:rPr>
          <w:bCs/>
        </w:rPr>
        <w:t xml:space="preserve">, </w:t>
      </w:r>
      <w:r w:rsidRPr="0090423D">
        <w:rPr>
          <w:bCs/>
        </w:rPr>
        <w:t>et pas ailleurs !</w:t>
      </w:r>
    </w:p>
    <w:p w:rsidR="00751A9D" w:rsidRPr="00E41FA1" w:rsidRDefault="00751A9D" w:rsidP="00081259">
      <w:pPr>
        <w:pStyle w:val="Titre1"/>
      </w:pPr>
      <w:r>
        <w:t>Règles d’évaluation</w:t>
      </w:r>
    </w:p>
    <w:p w:rsidR="00081259" w:rsidRDefault="00081259" w:rsidP="00081259">
      <w:pPr>
        <w:tabs>
          <w:tab w:val="left" w:pos="2268"/>
          <w:tab w:val="left" w:pos="7938"/>
        </w:tabs>
        <w:rPr>
          <w:bCs/>
        </w:rPr>
      </w:pPr>
      <w:r>
        <w:rPr>
          <w:bCs/>
        </w:rPr>
        <w:t>Le nombre de points par question ou tâche est mis en évidence à côté de leurs énoncés.  Les règles de corrections sont fixées sur un document annexe à la seule disposition des correcteurs.</w:t>
      </w:r>
    </w:p>
    <w:p w:rsidR="00081259" w:rsidRPr="00326570" w:rsidRDefault="00081259" w:rsidP="00081259">
      <w:pPr>
        <w:tabs>
          <w:tab w:val="left" w:pos="2268"/>
          <w:tab w:val="left" w:pos="7938"/>
        </w:tabs>
        <w:rPr>
          <w:bCs/>
        </w:rPr>
      </w:pPr>
      <w:r>
        <w:rPr>
          <w:bCs/>
        </w:rPr>
        <w:t xml:space="preserve">Il n’y a pas de pondération prévue. </w:t>
      </w:r>
    </w:p>
    <w:p w:rsidR="00081259" w:rsidRPr="00950B9A" w:rsidRDefault="00081259" w:rsidP="00081259">
      <w:pPr>
        <w:tabs>
          <w:tab w:val="left" w:pos="5700"/>
        </w:tabs>
        <w:rPr>
          <w:b/>
          <w:bCs/>
        </w:rPr>
      </w:pPr>
      <w:r w:rsidRPr="00950B9A">
        <w:rPr>
          <w:b/>
          <w:bCs/>
        </w:rPr>
        <w:t>Calcul de la note :</w:t>
      </w:r>
    </w:p>
    <w:p w:rsidR="00081259" w:rsidRDefault="00081259" w:rsidP="00081259">
      <w:pPr>
        <w:numPr>
          <w:ilvl w:val="0"/>
          <w:numId w:val="4"/>
        </w:numPr>
        <w:tabs>
          <w:tab w:val="left" w:pos="1995"/>
          <w:tab w:val="left" w:pos="7938"/>
        </w:tabs>
        <w:spacing w:before="0"/>
        <w:ind w:left="714" w:hanging="357"/>
        <w:rPr>
          <w:bCs/>
        </w:rPr>
      </w:pPr>
      <w:r w:rsidRPr="00E6360E">
        <w:rPr>
          <w:b/>
          <w:bCs/>
        </w:rPr>
        <w:t>Règle de base</w:t>
      </w:r>
    </w:p>
    <w:p w:rsidR="00081259" w:rsidRPr="00326570" w:rsidRDefault="00081259" w:rsidP="00081259">
      <w:pPr>
        <w:tabs>
          <w:tab w:val="left" w:pos="1995"/>
          <w:tab w:val="left" w:pos="7938"/>
        </w:tabs>
        <w:ind w:left="720"/>
        <w:rPr>
          <w:bCs/>
        </w:rPr>
      </w:pPr>
      <w:r w:rsidRPr="00326570">
        <w:rPr>
          <w:bCs/>
        </w:rPr>
        <w:t>Note = [(Nb points obtenus / Nb points total) * 5] + 1</w:t>
      </w:r>
    </w:p>
    <w:p w:rsidR="00081259" w:rsidRDefault="00081259" w:rsidP="00081259">
      <w:pPr>
        <w:numPr>
          <w:ilvl w:val="0"/>
          <w:numId w:val="4"/>
        </w:numPr>
        <w:tabs>
          <w:tab w:val="left" w:pos="1995"/>
          <w:tab w:val="left" w:pos="7938"/>
        </w:tabs>
        <w:spacing w:before="0"/>
        <w:ind w:left="714" w:hanging="357"/>
        <w:rPr>
          <w:b/>
          <w:bCs/>
        </w:rPr>
      </w:pPr>
      <w:r w:rsidRPr="00326570">
        <w:rPr>
          <w:b/>
          <w:bCs/>
        </w:rPr>
        <w:t>Condition particulière</w:t>
      </w:r>
    </w:p>
    <w:p w:rsidR="00081259" w:rsidRPr="00CB5167" w:rsidRDefault="00081259" w:rsidP="00081259">
      <w:pPr>
        <w:tabs>
          <w:tab w:val="left" w:pos="1995"/>
          <w:tab w:val="left" w:pos="7938"/>
        </w:tabs>
        <w:ind w:left="720"/>
        <w:rPr>
          <w:b/>
          <w:bCs/>
        </w:rPr>
      </w:pPr>
      <w:r>
        <w:rPr>
          <w:bCs/>
        </w:rPr>
        <w:t>Aucune.</w:t>
      </w:r>
    </w:p>
    <w:p w:rsidR="005E7C48" w:rsidRDefault="005E7C48" w:rsidP="00081259">
      <w:pPr>
        <w:pStyle w:val="Titre1"/>
      </w:pPr>
    </w:p>
    <w:p w:rsidR="005E7C48" w:rsidRDefault="005E7C48" w:rsidP="005E7C48">
      <w:pPr>
        <w:pStyle w:val="Titre"/>
      </w:pPr>
      <w:r>
        <w:t>DEP utilisée :</w:t>
      </w:r>
    </w:p>
    <w:p w:rsidR="005E7C48" w:rsidRDefault="008B67AA" w:rsidP="00081259">
      <w:pPr>
        <w:pStyle w:val="Titre1"/>
      </w:pPr>
      <w:r w:rsidRPr="008B67AA">
        <w:rPr>
          <w:rFonts w:cs="Times New Roman"/>
          <w:b w:val="0"/>
          <w:bCs w:val="0"/>
          <w:kern w:val="0"/>
          <w:sz w:val="21"/>
          <w:szCs w:val="24"/>
        </w:rPr>
        <w:t>DEP Module 152-4 - 1 Elément - Travail pratique de mise en oeuvre</w:t>
      </w:r>
      <w:bookmarkStart w:id="0" w:name="_GoBack"/>
      <w:bookmarkEnd w:id="0"/>
    </w:p>
    <w:p w:rsidR="003114E3" w:rsidRPr="00E41FA1" w:rsidRDefault="003114E3" w:rsidP="00081259">
      <w:pPr>
        <w:pStyle w:val="Titre1"/>
      </w:pPr>
      <w:r w:rsidRPr="002249B2">
        <w:t>R</w:t>
      </w:r>
      <w:r>
        <w:t>emarques / compléments</w:t>
      </w:r>
    </w:p>
    <w:p w:rsidR="004E41BD" w:rsidRDefault="003114E3" w:rsidP="003114E3">
      <w:pPr>
        <w:tabs>
          <w:tab w:val="left" w:pos="3420"/>
          <w:tab w:val="left" w:pos="9000"/>
        </w:tabs>
        <w:spacing w:before="240"/>
        <w:rPr>
          <w:bCs/>
        </w:rPr>
      </w:pPr>
      <w:r w:rsidRPr="003114E3">
        <w:rPr>
          <w:bCs/>
        </w:rPr>
        <w:t xml:space="preserve">La correction du code s’effectuera avec </w:t>
      </w:r>
      <w:r w:rsidRPr="00C70EAA">
        <w:rPr>
          <w:b/>
          <w:bCs/>
        </w:rPr>
        <w:t>PHPStorm</w:t>
      </w:r>
      <w:r w:rsidRPr="003114E3">
        <w:rPr>
          <w:bCs/>
        </w:rPr>
        <w:t xml:space="preserve"> et </w:t>
      </w:r>
      <w:r w:rsidRPr="00C70EAA">
        <w:rPr>
          <w:b/>
          <w:bCs/>
        </w:rPr>
        <w:t>Mozilla FireFox</w:t>
      </w:r>
      <w:r w:rsidRPr="003114E3">
        <w:rPr>
          <w:bCs/>
        </w:rPr>
        <w:t xml:space="preserve">, PHP </w:t>
      </w:r>
      <w:r w:rsidR="008F469D">
        <w:rPr>
          <w:bCs/>
        </w:rPr>
        <w:t>7</w:t>
      </w:r>
      <w:r w:rsidRPr="003114E3">
        <w:rPr>
          <w:bCs/>
        </w:rPr>
        <w:t xml:space="preserve"> est utilisé</w:t>
      </w:r>
      <w:r w:rsidR="00FA5791">
        <w:rPr>
          <w:bCs/>
        </w:rPr>
        <w:t>.</w:t>
      </w:r>
    </w:p>
    <w:p w:rsidR="004E41BD" w:rsidRPr="004E41BD" w:rsidRDefault="004E41BD" w:rsidP="004E41BD"/>
    <w:p w:rsidR="004E41BD" w:rsidRDefault="004E41BD" w:rsidP="004E41BD"/>
    <w:p w:rsidR="003114E3" w:rsidRPr="004E41BD" w:rsidRDefault="003114E3" w:rsidP="004E41BD">
      <w:pPr>
        <w:jc w:val="center"/>
      </w:pPr>
    </w:p>
    <w:p w:rsidR="002F011F" w:rsidRDefault="002F011F">
      <w:pPr>
        <w:spacing w:before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:rsidR="00CE7947" w:rsidRDefault="00CE7947" w:rsidP="00CE7947">
      <w:pPr>
        <w:pStyle w:val="Titre1"/>
        <w:numPr>
          <w:ilvl w:val="0"/>
          <w:numId w:val="13"/>
        </w:numPr>
        <w:ind w:left="426" w:hanging="426"/>
      </w:pPr>
      <w:r w:rsidRPr="00CE7947">
        <w:lastRenderedPageBreak/>
        <w:t>Respect des règles / Commentaire (9 pts)</w:t>
      </w:r>
    </w:p>
    <w:p w:rsidR="00CE7947" w:rsidRPr="00CE7947" w:rsidRDefault="00CE7947" w:rsidP="00CE7947"/>
    <w:p w:rsidR="00B77D78" w:rsidRPr="00265748" w:rsidRDefault="00CE7947" w:rsidP="006C635C">
      <w:pPr>
        <w:rPr>
          <w:bCs/>
        </w:rPr>
      </w:pPr>
      <w:r w:rsidRPr="006679FC">
        <w:rPr>
          <w:bCs/>
        </w:rPr>
        <w:t>Les normes de codage de l’ETML sont à appliquer. Les pages nouvellement créées doivent contenir l’entête adéquate.</w:t>
      </w:r>
      <w:r w:rsidR="00B01880">
        <w:rPr>
          <w:bCs/>
        </w:rPr>
        <w:t xml:space="preserve"> Les pages modifiés doivent contenir l’entête et commentaires adéquats.</w:t>
      </w:r>
    </w:p>
    <w:p w:rsidR="00A43B45" w:rsidRDefault="00A43B45" w:rsidP="006C635C">
      <w:pPr>
        <w:rPr>
          <w:i/>
          <w:sz w:val="18"/>
        </w:rPr>
      </w:pPr>
    </w:p>
    <w:p w:rsidR="0090423D" w:rsidRDefault="0090423D" w:rsidP="0090423D">
      <w:pPr>
        <w:pStyle w:val="Titre1"/>
        <w:numPr>
          <w:ilvl w:val="0"/>
          <w:numId w:val="13"/>
        </w:numPr>
        <w:ind w:left="426" w:hanging="426"/>
      </w:pPr>
      <w:r>
        <w:t xml:space="preserve">Créer </w:t>
      </w:r>
      <w:r w:rsidR="00B01880">
        <w:t>une page de mur pour les articles</w:t>
      </w:r>
      <w:r w:rsidR="00823AD7">
        <w:t xml:space="preserve"> (45 pts)</w:t>
      </w:r>
    </w:p>
    <w:p w:rsidR="0090423D" w:rsidRPr="0090423D" w:rsidRDefault="0090423D" w:rsidP="0090423D"/>
    <w:p w:rsidR="008C5024" w:rsidRDefault="0085358D" w:rsidP="0085358D">
      <w:r>
        <w:t xml:space="preserve">Lien de la librairie : </w:t>
      </w:r>
      <w:r w:rsidR="008C5024" w:rsidRPr="001513C7">
        <w:t>http://lokeshdhakar.com/projects/lightbox2/</w:t>
      </w:r>
    </w:p>
    <w:p w:rsidR="008C5024" w:rsidRDefault="008C5024" w:rsidP="008C5024">
      <w:r>
        <w:t>La libraire JavaScript jQuery doit être utilisée pour cet exercice.</w:t>
      </w:r>
    </w:p>
    <w:p w:rsidR="0085358D" w:rsidRDefault="0085358D" w:rsidP="005009CF"/>
    <w:p w:rsidR="007E70B4" w:rsidRDefault="00D74D65" w:rsidP="005009CF">
      <w:r>
        <w:t>Le</w:t>
      </w:r>
      <w:r w:rsidR="007E70B4">
        <w:t xml:space="preserve"> client souhaite </w:t>
      </w:r>
      <w:r>
        <w:t xml:space="preserve">affiche les articles 2 par 2 sur sa page. Au chargement de la page, 2 articles sont affichés. </w:t>
      </w:r>
      <w:r w:rsidR="001513C7">
        <w:rPr>
          <w:b/>
        </w:rPr>
        <w:t>Au scroll, l</w:t>
      </w:r>
      <w:r w:rsidR="007E70B4" w:rsidRPr="008C5024">
        <w:rPr>
          <w:b/>
        </w:rPr>
        <w:t>orsque l’on arrive au bas de la page</w:t>
      </w:r>
      <w:r w:rsidR="007E70B4">
        <w:t xml:space="preserve">, </w:t>
      </w:r>
      <w:r>
        <w:t xml:space="preserve">les 2 articles suivants s’affichent jusqu’à </w:t>
      </w:r>
      <w:r w:rsidR="002E6DA9">
        <w:t xml:space="preserve">ce </w:t>
      </w:r>
      <w:r>
        <w:t>qu’il n’y en ait plus du tout.</w:t>
      </w:r>
      <w:r w:rsidR="00712113">
        <w:t xml:space="preserve"> (6 pts)</w:t>
      </w:r>
    </w:p>
    <w:p w:rsidR="00D74D65" w:rsidRDefault="00D74D65" w:rsidP="005009CF"/>
    <w:p w:rsidR="00D74D65" w:rsidRDefault="00D74D65" w:rsidP="005009CF">
      <w:r>
        <w:t xml:space="preserve">Le client vous fournit le matériel suivant : </w:t>
      </w:r>
    </w:p>
    <w:p w:rsidR="00D74D65" w:rsidRDefault="00D74D65" w:rsidP="00D74D65">
      <w:pPr>
        <w:pStyle w:val="Paragraphedeliste"/>
        <w:numPr>
          <w:ilvl w:val="0"/>
          <w:numId w:val="30"/>
        </w:numPr>
      </w:pPr>
      <w:r>
        <w:t>Un fichier SQL qui contient les articles</w:t>
      </w:r>
    </w:p>
    <w:p w:rsidR="00D74D65" w:rsidRDefault="00D74D65" w:rsidP="00D74D65">
      <w:pPr>
        <w:pStyle w:val="Paragraphedeliste"/>
        <w:numPr>
          <w:ilvl w:val="0"/>
          <w:numId w:val="30"/>
        </w:numPr>
      </w:pPr>
      <w:r>
        <w:t>Les images des articles</w:t>
      </w:r>
    </w:p>
    <w:p w:rsidR="00D74D65" w:rsidRDefault="007D37CB" w:rsidP="00D74D65">
      <w:pPr>
        <w:pStyle w:val="Paragraphedeliste"/>
        <w:numPr>
          <w:ilvl w:val="0"/>
          <w:numId w:val="30"/>
        </w:numPr>
      </w:pPr>
      <w:r>
        <w:t>La lightbox a utilisé</w:t>
      </w:r>
    </w:p>
    <w:p w:rsidR="007E70B4" w:rsidRDefault="007E70B4" w:rsidP="005009CF"/>
    <w:p w:rsidR="00257668" w:rsidRDefault="00764F2C" w:rsidP="00764F2C">
      <w:r w:rsidRPr="00764F2C">
        <w:t xml:space="preserve">Maintenant il vous détaille tout ce qu’il souhaite sur sa page, il vous a même fait une copie d’écran. Il souhaite un rendu à </w:t>
      </w:r>
      <w:r w:rsidRPr="00764F2C">
        <w:rPr>
          <w:b/>
        </w:rPr>
        <w:t>100% identique</w:t>
      </w:r>
      <w:r w:rsidRPr="00764F2C">
        <w:t>.</w:t>
      </w:r>
      <w:r w:rsidR="00712113">
        <w:t xml:space="preserve"> (3 pts)</w:t>
      </w:r>
    </w:p>
    <w:p w:rsidR="00764F2C" w:rsidRDefault="00764F2C" w:rsidP="00764F2C"/>
    <w:p w:rsidR="00167098" w:rsidRDefault="00167098" w:rsidP="00764F2C">
      <w:r>
        <w:t>Le titre de l’onglet est inscrit sur la copie d’écran fournit, il veut le même. Idem pour le titre du site et son sous-titre.</w:t>
      </w:r>
      <w:r w:rsidR="00712113">
        <w:t xml:space="preserve"> (3 pts)</w:t>
      </w:r>
    </w:p>
    <w:p w:rsidR="00167098" w:rsidRDefault="00167098" w:rsidP="00307C12">
      <w:r>
        <w:t>La police par défaut de tout le site est Arial, Verdana et si ses polices n’existent pas, mettre une par défaut.</w:t>
      </w:r>
      <w:r w:rsidR="00307C12">
        <w:t xml:space="preserve"> La largeur du site </w:t>
      </w:r>
      <w:r w:rsidR="00F47268">
        <w:t>est de 800px et il est centré.</w:t>
      </w:r>
      <w:r w:rsidR="00712113">
        <w:t xml:space="preserve"> L</w:t>
      </w:r>
      <w:r>
        <w:t>a couleur de fond pour le haut et le bas est #444 et à chaque fois le texte est écrit en blanc. La taille du titre principal</w:t>
      </w:r>
      <w:r w:rsidR="00307C12">
        <w:t xml:space="preserve"> (h1)</w:t>
      </w:r>
      <w:r>
        <w:t xml:space="preserve"> est laissée par défaut et sa police </w:t>
      </w:r>
      <w:r w:rsidR="00307C12">
        <w:t>est un small-caps. La taille du sous-titre (h4) est laissée par défaut et il est en italique.</w:t>
      </w:r>
      <w:r w:rsidR="00712113">
        <w:t xml:space="preserve"> (6 pts)</w:t>
      </w:r>
    </w:p>
    <w:p w:rsidR="00307C12" w:rsidRDefault="00307C12" w:rsidP="00307C12">
      <w:r>
        <w:t xml:space="preserve">Pour le bas de page, </w:t>
      </w:r>
      <w:r w:rsidR="00F47268">
        <w:t>le fond à une couleur #444 et le texte est centré et à une couleur blanche et une taille de 12px.</w:t>
      </w:r>
      <w:r w:rsidR="00712113">
        <w:t xml:space="preserve"> (3 pts)</w:t>
      </w:r>
    </w:p>
    <w:p w:rsidR="00F47268" w:rsidRDefault="00F47268" w:rsidP="00307C12"/>
    <w:p w:rsidR="00F47268" w:rsidRPr="00712113" w:rsidRDefault="00F47268" w:rsidP="00307C12">
      <w:pPr>
        <w:rPr>
          <w:b/>
        </w:rPr>
      </w:pPr>
      <w:r w:rsidRPr="00712113">
        <w:rPr>
          <w:b/>
        </w:rPr>
        <w:t>Chaque article</w:t>
      </w:r>
    </w:p>
    <w:p w:rsidR="00F47268" w:rsidRDefault="00F47268" w:rsidP="00307C12">
      <w:r>
        <w:t>Le titre de l’article est fait avec une balise h3 de taille</w:t>
      </w:r>
      <w:r w:rsidR="008E33F6">
        <w:t xml:space="preserve"> laissée par défaut. Le fond est de couleur #444 et la couleur du texte est blanche. Les espaces autour du titre sont de 10px.</w:t>
      </w:r>
      <w:r w:rsidR="00712113">
        <w:t xml:space="preserve"> (6 pts)</w:t>
      </w:r>
    </w:p>
    <w:p w:rsidR="008E33F6" w:rsidRDefault="008E33F6" w:rsidP="00307C12">
      <w:r>
        <w:t>L’article a un fond de couleur #eee. Les espaces entre le texte/image et fond gris est de 0 10 10 10. L’image a une bordure de couleur #444</w:t>
      </w:r>
      <w:r w:rsidR="009201D4">
        <w:t>, de taille 1px</w:t>
      </w:r>
      <w:r>
        <w:t xml:space="preserve"> et l’espace entre la bordure et l’image est de 5px.</w:t>
      </w:r>
      <w:r w:rsidR="00823AD7">
        <w:t xml:space="preserve"> (6 pts)</w:t>
      </w:r>
    </w:p>
    <w:p w:rsidR="00097F37" w:rsidRDefault="00097F37" w:rsidP="00307C12">
      <w:r>
        <w:t>L’image est toujours positionnée selon la copie d’écran et le texte également pareil. Quand il y a beaucoup de textes, il commence à côté de l’image, puis prend tout l’espace en dessous (comme sur la copie d’écran, 2</w:t>
      </w:r>
      <w:r w:rsidRPr="00097F37">
        <w:rPr>
          <w:vertAlign w:val="superscript"/>
        </w:rPr>
        <w:t>ème</w:t>
      </w:r>
      <w:r>
        <w:t xml:space="preserve"> article).</w:t>
      </w:r>
    </w:p>
    <w:p w:rsidR="00097F37" w:rsidRDefault="00097F37" w:rsidP="00307C12"/>
    <w:p w:rsidR="00EC44A5" w:rsidRDefault="00EC44A5" w:rsidP="00307C12">
      <w:r>
        <w:t>La source est inscrite sur chaque article</w:t>
      </w:r>
      <w:r w:rsidR="007F4BD9">
        <w:t xml:space="preserve"> et sa position est selon la copie d’écran. E</w:t>
      </w:r>
      <w:r>
        <w:t>n cliquant dessus, un nouvel onglet s’ouvre en suivant le lien indiqué.</w:t>
      </w:r>
      <w:r w:rsidR="007F4BD9">
        <w:t xml:space="preserve"> Son style est sans soulignement et de couleur #444.</w:t>
      </w:r>
      <w:r w:rsidR="00823AD7">
        <w:t xml:space="preserve"> (3 pts)</w:t>
      </w:r>
    </w:p>
    <w:p w:rsidR="00EC44A5" w:rsidRDefault="00EC44A5" w:rsidP="00307C12"/>
    <w:p w:rsidR="00097F37" w:rsidRDefault="00097F37" w:rsidP="00307C12">
      <w:r>
        <w:t xml:space="preserve">Il est possible de cliquer sur chaque image et elle apparait </w:t>
      </w:r>
      <w:r w:rsidR="00AF5BD7">
        <w:t>en plus grand dans une lightbox avec le titre de l’article en dessous de l’</w:t>
      </w:r>
      <w:r w:rsidR="00606EE1">
        <w:t>image et un</w:t>
      </w:r>
      <w:r w:rsidR="00AF5BD7">
        <w:t xml:space="preserve"> bouton pour fermer.</w:t>
      </w:r>
      <w:r w:rsidR="00823AD7">
        <w:t xml:space="preserve"> (6 pts)</w:t>
      </w:r>
    </w:p>
    <w:p w:rsidR="00F0261B" w:rsidRDefault="00F0261B" w:rsidP="00307C12"/>
    <w:p w:rsidR="00F0261B" w:rsidRDefault="00F0261B" w:rsidP="00307C12">
      <w:r>
        <w:t xml:space="preserve">De plus, le client vous </w:t>
      </w:r>
      <w:r w:rsidR="00C50F40">
        <w:t>dit qu’il va ajouter des articles prochainement. De ce fait, vous</w:t>
      </w:r>
      <w:r>
        <w:t xml:space="preserve"> devez </w:t>
      </w:r>
      <w:r w:rsidR="00C50F40">
        <w:t>programmer</w:t>
      </w:r>
      <w:r>
        <w:t xml:space="preserve"> </w:t>
      </w:r>
      <w:r w:rsidR="00C50F40">
        <w:t>le</w:t>
      </w:r>
      <w:r w:rsidR="00B90F01">
        <w:t xml:space="preserve"> scroll </w:t>
      </w:r>
      <w:r w:rsidR="00C50F40">
        <w:t xml:space="preserve">pour </w:t>
      </w:r>
      <w:r w:rsidR="00B90F01">
        <w:t>fonctionner avec un nombre d’articles indéterminés.</w:t>
      </w:r>
      <w:r w:rsidR="00823AD7">
        <w:t xml:space="preserve"> (6 pts)</w:t>
      </w:r>
    </w:p>
    <w:p w:rsidR="00097F37" w:rsidRDefault="00097F37" w:rsidP="00307C12"/>
    <w:p w:rsidR="00097F37" w:rsidRDefault="00097F37" w:rsidP="00307C12">
      <w:r>
        <w:t>Attention, le client vous a fourni des images, fichiers en brute, à vous de les retravailler si nécessaire.</w:t>
      </w:r>
      <w:r w:rsidR="00823AD7">
        <w:t xml:space="preserve"> (3 pts)</w:t>
      </w:r>
    </w:p>
    <w:p w:rsidR="00764F2C" w:rsidRDefault="00764F2C" w:rsidP="00224915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5612130" cy="4465826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37" cy="44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37" w:rsidRPr="00764F2C" w:rsidRDefault="00097F37" w:rsidP="00097F37">
      <w:pPr>
        <w:jc w:val="center"/>
      </w:pPr>
      <w:r>
        <w:t>Page d’accueil complète avec les 2 premiers articles</w:t>
      </w:r>
    </w:p>
    <w:p w:rsidR="00764F2C" w:rsidRDefault="00764F2C" w:rsidP="006C635C">
      <w:pPr>
        <w:jc w:val="left"/>
        <w:rPr>
          <w:b/>
          <w:sz w:val="24"/>
        </w:rPr>
      </w:pPr>
    </w:p>
    <w:p w:rsidR="00F47268" w:rsidRDefault="00F47268" w:rsidP="00224915">
      <w:pPr>
        <w:jc w:val="center"/>
        <w:rPr>
          <w:b/>
          <w:sz w:val="24"/>
        </w:rPr>
      </w:pPr>
      <w:r>
        <w:rPr>
          <w:b/>
          <w:noProof/>
          <w:sz w:val="24"/>
          <w:lang w:val="fr-CH" w:eastAsia="fr-CH"/>
        </w:rPr>
        <w:drawing>
          <wp:inline distT="0" distB="0" distL="0" distR="0">
            <wp:extent cx="5248132" cy="870640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o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22" cy="8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37" w:rsidRPr="00097F37" w:rsidRDefault="00097F37" w:rsidP="00097F37">
      <w:pPr>
        <w:jc w:val="center"/>
      </w:pPr>
      <w:r w:rsidRPr="00097F37">
        <w:t>Visualisation du bas de la page</w:t>
      </w:r>
    </w:p>
    <w:p w:rsidR="00265748" w:rsidRDefault="00265748" w:rsidP="006C635C">
      <w:pPr>
        <w:jc w:val="left"/>
        <w:rPr>
          <w:b/>
          <w:sz w:val="24"/>
        </w:rPr>
      </w:pPr>
    </w:p>
    <w:p w:rsidR="00265748" w:rsidRDefault="00265748" w:rsidP="006C635C">
      <w:pPr>
        <w:jc w:val="left"/>
        <w:rPr>
          <w:b/>
          <w:sz w:val="24"/>
        </w:rPr>
      </w:pPr>
    </w:p>
    <w:p w:rsidR="00C50F40" w:rsidRDefault="00224915" w:rsidP="00224915">
      <w:pPr>
        <w:jc w:val="center"/>
        <w:rPr>
          <w:b/>
          <w:sz w:val="24"/>
        </w:rPr>
      </w:pPr>
      <w:r>
        <w:rPr>
          <w:b/>
          <w:noProof/>
          <w:sz w:val="24"/>
          <w:lang w:val="fr-CH" w:eastAsia="fr-CH"/>
        </w:rPr>
        <w:lastRenderedPageBreak/>
        <w:drawing>
          <wp:inline distT="0" distB="0" distL="0" distR="0">
            <wp:extent cx="5657850" cy="4544638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bo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45" cy="45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40" w:rsidRPr="00C50F40" w:rsidRDefault="00C50F40" w:rsidP="00C50F40">
      <w:pPr>
        <w:jc w:val="center"/>
      </w:pPr>
      <w:r w:rsidRPr="00C50F40">
        <w:t>Au clic d’une image, on la voit apparaitre en plus grand, avec son titre et la possibilité de fermer la lightbox.</w:t>
      </w:r>
    </w:p>
    <w:p w:rsidR="00C50F40" w:rsidRDefault="00C50F40" w:rsidP="006C635C">
      <w:pPr>
        <w:jc w:val="left"/>
        <w:rPr>
          <w:b/>
          <w:sz w:val="24"/>
        </w:rPr>
      </w:pPr>
    </w:p>
    <w:p w:rsidR="006C635C" w:rsidRDefault="007D37CB" w:rsidP="006C635C">
      <w:pPr>
        <w:jc w:val="left"/>
        <w:rPr>
          <w:b/>
          <w:sz w:val="24"/>
        </w:rPr>
      </w:pPr>
      <w:r>
        <w:rPr>
          <w:b/>
          <w:sz w:val="24"/>
        </w:rPr>
        <w:t>Pour vous aider</w:t>
      </w:r>
    </w:p>
    <w:p w:rsidR="007D37CB" w:rsidRDefault="007D37CB" w:rsidP="006C635C">
      <w:pPr>
        <w:jc w:val="left"/>
        <w:rPr>
          <w:b/>
          <w:sz w:val="24"/>
        </w:rPr>
      </w:pPr>
    </w:p>
    <w:p w:rsidR="006C635C" w:rsidRPr="007D37CB" w:rsidRDefault="007D37CB" w:rsidP="007D37CB">
      <w:pPr>
        <w:rPr>
          <w:b/>
        </w:rPr>
      </w:pPr>
      <w:r w:rsidRPr="007D37CB">
        <w:rPr>
          <w:b/>
        </w:rPr>
        <w:t>Code pour le scrolling</w:t>
      </w:r>
    </w:p>
    <w:p w:rsidR="006C635C" w:rsidRDefault="006C635C" w:rsidP="006C635C">
      <w:pPr>
        <w:pStyle w:val="Cadre"/>
        <w:jc w:val="left"/>
        <w:rPr>
          <w:rFonts w:ascii="Courier New" w:hAnsi="Courier New" w:cs="Courier New"/>
          <w:color w:val="000000"/>
          <w:sz w:val="20"/>
          <w:szCs w:val="20"/>
          <w:lang w:val="fr-CH" w:eastAsia="fr-CH"/>
        </w:rPr>
      </w:pPr>
      <w:r w:rsidRPr="00054FD3">
        <w:rPr>
          <w:rFonts w:ascii="Courier New" w:hAnsi="Courier New" w:cs="Courier New"/>
          <w:i/>
          <w:iCs/>
          <w:sz w:val="20"/>
          <w:szCs w:val="20"/>
          <w:lang w:val="fr-CH" w:eastAsia="fr-CH"/>
        </w:rPr>
        <w:t>// Permet de repérer quand on arrive au bas de la page</w:t>
      </w:r>
      <w:r w:rsidRPr="00054FD3">
        <w:rPr>
          <w:rFonts w:ascii="Courier New" w:hAnsi="Courier New" w:cs="Courier New"/>
          <w:i/>
          <w:iCs/>
          <w:sz w:val="20"/>
          <w:szCs w:val="20"/>
          <w:lang w:val="fr-CH" w:eastAsia="fr-CH"/>
        </w:rPr>
        <w:br/>
      </w:r>
      <w:r w:rsidRPr="00054FD3">
        <w:rPr>
          <w:rFonts w:ascii="Courier New" w:hAnsi="Courier New" w:cs="Courier New"/>
          <w:color w:val="000000"/>
          <w:sz w:val="20"/>
          <w:szCs w:val="20"/>
          <w:lang w:val="fr-CH" w:eastAsia="fr-CH"/>
        </w:rPr>
        <w:t>$(</w:t>
      </w:r>
      <w:r w:rsidRPr="00054FD3">
        <w:rPr>
          <w:rFonts w:ascii="Courier New" w:hAnsi="Courier New" w:cs="Courier New"/>
          <w:b/>
          <w:bCs/>
          <w:color w:val="660E7A"/>
          <w:sz w:val="20"/>
          <w:szCs w:val="20"/>
          <w:lang w:val="fr-CH" w:eastAsia="fr-CH"/>
        </w:rPr>
        <w:t>window</w:t>
      </w:r>
      <w:r w:rsidRPr="00054FD3">
        <w:rPr>
          <w:rFonts w:ascii="Courier New" w:hAnsi="Courier New" w:cs="Courier New"/>
          <w:color w:val="000000"/>
          <w:sz w:val="20"/>
          <w:szCs w:val="20"/>
          <w:lang w:val="fr-CH" w:eastAsia="fr-CH"/>
        </w:rPr>
        <w:t>).scroll(</w:t>
      </w:r>
      <w:r w:rsidRPr="00054FD3">
        <w:rPr>
          <w:rFonts w:ascii="Courier New" w:hAnsi="Courier New" w:cs="Courier New"/>
          <w:b/>
          <w:bCs/>
          <w:color w:val="000080"/>
          <w:sz w:val="20"/>
          <w:szCs w:val="20"/>
          <w:lang w:val="fr-CH" w:eastAsia="fr-CH"/>
        </w:rPr>
        <w:t>function</w:t>
      </w:r>
      <w:r w:rsidRPr="00054FD3">
        <w:rPr>
          <w:rFonts w:ascii="Courier New" w:hAnsi="Courier New" w:cs="Courier New"/>
          <w:color w:val="000000"/>
          <w:sz w:val="20"/>
          <w:szCs w:val="20"/>
          <w:lang w:val="fr-CH" w:eastAsia="fr-CH"/>
        </w:rPr>
        <w:t>() {</w:t>
      </w:r>
    </w:p>
    <w:p w:rsidR="006C635C" w:rsidRPr="00A7453F" w:rsidRDefault="006C635C" w:rsidP="006C635C">
      <w:pPr>
        <w:pStyle w:val="Cadre"/>
        <w:jc w:val="left"/>
        <w:rPr>
          <w:rFonts w:ascii="Courier New" w:hAnsi="Courier New" w:cs="Courier New"/>
          <w:color w:val="000000"/>
          <w:sz w:val="20"/>
          <w:szCs w:val="20"/>
          <w:lang w:val="de-CH" w:eastAsia="fr-CH"/>
        </w:rPr>
      </w:pPr>
      <w:r w:rsidRPr="005E7C48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br/>
        <w:t xml:space="preserve">   </w:t>
      </w:r>
      <w:r w:rsidRPr="00A7453F">
        <w:rPr>
          <w:rFonts w:ascii="Courier New" w:hAnsi="Courier New" w:cs="Courier New"/>
          <w:b/>
          <w:bCs/>
          <w:color w:val="000080"/>
          <w:sz w:val="20"/>
          <w:szCs w:val="20"/>
          <w:lang w:val="de-CH" w:eastAsia="fr-CH"/>
        </w:rPr>
        <w:t>if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($(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window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).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scrollTop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() == $(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document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).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height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() - $(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window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).</w:t>
      </w:r>
      <w:r w:rsidRPr="00A7453F">
        <w:rPr>
          <w:rFonts w:ascii="Courier New" w:hAnsi="Courier New" w:cs="Courier New"/>
          <w:b/>
          <w:bCs/>
          <w:color w:val="660E7A"/>
          <w:sz w:val="20"/>
          <w:szCs w:val="20"/>
          <w:lang w:val="de-CH" w:eastAsia="fr-CH"/>
        </w:rPr>
        <w:t>height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()) {</w:t>
      </w:r>
    </w:p>
    <w:p w:rsidR="006C635C" w:rsidRPr="00A7453F" w:rsidRDefault="006C635C" w:rsidP="006C635C">
      <w:pPr>
        <w:pStyle w:val="Cadre"/>
        <w:jc w:val="left"/>
        <w:rPr>
          <w:rFonts w:ascii="Courier New" w:hAnsi="Courier New" w:cs="Courier New"/>
          <w:i/>
          <w:iCs/>
          <w:sz w:val="20"/>
          <w:szCs w:val="20"/>
          <w:lang w:val="de-CH" w:eastAsia="fr-CH"/>
        </w:rPr>
      </w:pP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br/>
        <w:t xml:space="preserve">      </w:t>
      </w:r>
      <w:r w:rsidRPr="00A7453F">
        <w:rPr>
          <w:rFonts w:ascii="Courier New" w:hAnsi="Courier New" w:cs="Courier New"/>
          <w:i/>
          <w:iCs/>
          <w:sz w:val="20"/>
          <w:szCs w:val="20"/>
          <w:lang w:val="de-CH" w:eastAsia="fr-CH"/>
        </w:rPr>
        <w:t>// ajax call get data from server and append to the div</w:t>
      </w:r>
      <w:r w:rsidRPr="00A7453F">
        <w:rPr>
          <w:rFonts w:ascii="Courier New" w:hAnsi="Courier New" w:cs="Courier New"/>
          <w:i/>
          <w:iCs/>
          <w:sz w:val="20"/>
          <w:szCs w:val="20"/>
          <w:lang w:val="de-CH" w:eastAsia="fr-CH"/>
        </w:rPr>
        <w:br/>
      </w:r>
      <w:r w:rsidRPr="00A7453F">
        <w:rPr>
          <w:rFonts w:ascii="Courier New" w:hAnsi="Courier New" w:cs="Courier New"/>
          <w:i/>
          <w:iCs/>
          <w:sz w:val="20"/>
          <w:szCs w:val="20"/>
          <w:lang w:val="de-CH" w:eastAsia="fr-CH"/>
        </w:rPr>
        <w:br/>
        <w:t xml:space="preserve">   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t>}</w:t>
      </w:r>
      <w:r w:rsidRPr="00A7453F">
        <w:rPr>
          <w:rFonts w:ascii="Courier New" w:hAnsi="Courier New" w:cs="Courier New"/>
          <w:color w:val="000000"/>
          <w:sz w:val="20"/>
          <w:szCs w:val="20"/>
          <w:lang w:val="de-CH" w:eastAsia="fr-CH"/>
        </w:rPr>
        <w:br/>
        <w:t>});</w:t>
      </w:r>
    </w:p>
    <w:p w:rsidR="000A2D0B" w:rsidRPr="00C50F40" w:rsidRDefault="000A2D0B" w:rsidP="000A2D0B">
      <w:pPr>
        <w:jc w:val="center"/>
        <w:rPr>
          <w:i/>
          <w:sz w:val="18"/>
          <w:lang w:val="de-CH"/>
        </w:rPr>
      </w:pPr>
    </w:p>
    <w:p w:rsidR="007D37CB" w:rsidRPr="00C50F40" w:rsidRDefault="007D37CB" w:rsidP="000A2D0B">
      <w:pPr>
        <w:jc w:val="center"/>
        <w:rPr>
          <w:i/>
          <w:sz w:val="18"/>
          <w:lang w:val="de-CH"/>
        </w:rPr>
      </w:pPr>
    </w:p>
    <w:p w:rsidR="007D37CB" w:rsidRDefault="007D37CB" w:rsidP="007D37CB">
      <w:pPr>
        <w:rPr>
          <w:b/>
        </w:rPr>
      </w:pPr>
      <w:r>
        <w:rPr>
          <w:b/>
        </w:rPr>
        <w:t>Fichiers</w:t>
      </w:r>
    </w:p>
    <w:p w:rsidR="007D37CB" w:rsidRPr="007D37CB" w:rsidRDefault="007D37CB" w:rsidP="007D37CB">
      <w:r w:rsidRPr="007D37CB">
        <w:t>Un fichier pour la base de données qui contient une méthode qui va chercher les articles et un fichier de configuration</w:t>
      </w:r>
      <w:r>
        <w:t>.</w:t>
      </w:r>
    </w:p>
    <w:p w:rsidR="000A2D0B" w:rsidRPr="007042B5" w:rsidRDefault="000A2D0B" w:rsidP="00F12AD6"/>
    <w:sectPr w:rsidR="000A2D0B" w:rsidRPr="007042B5" w:rsidSect="0022491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361" w:right="1361" w:bottom="1361" w:left="13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1D6" w:rsidRDefault="003C71D6">
      <w:r>
        <w:separator/>
      </w:r>
    </w:p>
  </w:endnote>
  <w:endnote w:type="continuationSeparator" w:id="0">
    <w:p w:rsidR="003C71D6" w:rsidRDefault="003C7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TM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FF9" w:rsidRDefault="00306FF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134"/>
      <w:gridCol w:w="3133"/>
      <w:gridCol w:w="3133"/>
    </w:tblGrid>
    <w:tr w:rsidR="004E41BD" w:rsidRPr="00B67D3B" w:rsidTr="004E41BD">
      <w:trPr>
        <w:trHeight w:hRule="exact" w:val="227"/>
        <w:jc w:val="center"/>
      </w:trPr>
      <w:tc>
        <w:tcPr>
          <w:tcW w:w="3096" w:type="dxa"/>
          <w:vAlign w:val="bottom"/>
        </w:tcPr>
        <w:p w:rsidR="004E41BD" w:rsidRPr="00022B9E" w:rsidRDefault="004E41BD" w:rsidP="004261B5">
          <w:pPr>
            <w:pStyle w:val="-Pieddepage"/>
            <w:spacing w:before="0"/>
            <w:rPr>
              <w:rFonts w:cs="Arial"/>
              <w:sz w:val="16"/>
              <w:szCs w:val="16"/>
            </w:rPr>
          </w:pPr>
          <w:r w:rsidRPr="00022B9E">
            <w:rPr>
              <w:rFonts w:cs="Arial"/>
              <w:sz w:val="16"/>
              <w:szCs w:val="16"/>
            </w:rPr>
            <w:t xml:space="preserve">Auteur: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AUTHOR 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F20F18">
            <w:rPr>
              <w:rFonts w:cs="Arial"/>
              <w:noProof/>
              <w:sz w:val="16"/>
              <w:szCs w:val="16"/>
            </w:rPr>
            <w:t>Cindy Hardegger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4E41BD" w:rsidRPr="00022B9E" w:rsidRDefault="004E41BD" w:rsidP="00022B9E">
          <w:pPr>
            <w:pStyle w:val="-Pieddepage"/>
            <w:spacing w:before="0"/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3096" w:type="dxa"/>
          <w:vAlign w:val="bottom"/>
        </w:tcPr>
        <w:p w:rsidR="004E41BD" w:rsidRPr="00022B9E" w:rsidRDefault="004E41BD" w:rsidP="008E1FFE">
          <w:pPr>
            <w:pStyle w:val="-Pieddepage"/>
            <w:spacing w:before="0"/>
            <w:jc w:val="right"/>
            <w:rPr>
              <w:rFonts w:cs="Arial"/>
              <w:sz w:val="16"/>
              <w:szCs w:val="16"/>
              <w:lang w:val="it-IT"/>
            </w:rPr>
          </w:pPr>
          <w:r w:rsidRPr="00022B9E">
            <w:rPr>
              <w:rFonts w:cs="Arial"/>
              <w:sz w:val="16"/>
              <w:szCs w:val="16"/>
            </w:rPr>
            <w:fldChar w:fldCharType="begin"/>
          </w:r>
          <w:r w:rsidRPr="00022B9E">
            <w:rPr>
              <w:rFonts w:cs="Arial"/>
              <w:sz w:val="16"/>
              <w:szCs w:val="16"/>
              <w:lang w:val="it-IT"/>
            </w:rPr>
            <w:instrText xml:space="preserve"> FILENAME  \* FirstCap  \* MERGEFORMAT </w:instrText>
          </w:r>
          <w:r w:rsidRPr="00022B9E">
            <w:rPr>
              <w:rFonts w:cs="Arial"/>
              <w:sz w:val="16"/>
              <w:szCs w:val="16"/>
            </w:rPr>
            <w:fldChar w:fldCharType="separate"/>
          </w:r>
          <w:r w:rsidR="00F20F18">
            <w:rPr>
              <w:rFonts w:cs="Arial"/>
              <w:noProof/>
              <w:sz w:val="16"/>
              <w:szCs w:val="16"/>
              <w:lang w:val="it-IT"/>
            </w:rPr>
            <w:t>C-152-ALL01-EP1Donnee.docx</w:t>
          </w:r>
          <w:r w:rsidRPr="00022B9E">
            <w:rPr>
              <w:rFonts w:cs="Arial"/>
              <w:sz w:val="16"/>
              <w:szCs w:val="16"/>
            </w:rPr>
            <w:fldChar w:fldCharType="end"/>
          </w:r>
        </w:p>
      </w:tc>
    </w:tr>
    <w:tr w:rsidR="004E41BD" w:rsidRPr="00B67D3B" w:rsidTr="004E41BD">
      <w:trPr>
        <w:jc w:val="center"/>
      </w:trPr>
      <w:tc>
        <w:tcPr>
          <w:tcW w:w="3096" w:type="dxa"/>
          <w:vAlign w:val="bottom"/>
        </w:tcPr>
        <w:p w:rsidR="004E41BD" w:rsidRPr="00022B9E" w:rsidRDefault="004E41BD" w:rsidP="00105E7C">
          <w:pPr>
            <w:pStyle w:val="-Pieddepage"/>
            <w:spacing w:before="0"/>
            <w:rPr>
              <w:rFonts w:cs="Arial"/>
              <w:sz w:val="16"/>
              <w:szCs w:val="16"/>
            </w:rPr>
          </w:pPr>
          <w:r w:rsidRPr="00022B9E">
            <w:rPr>
              <w:rFonts w:cs="Arial"/>
              <w:sz w:val="16"/>
              <w:szCs w:val="16"/>
            </w:rPr>
            <w:t xml:space="preserve">Modifié par: </w:t>
          </w:r>
          <w:r w:rsidRPr="00022B9E">
            <w:rPr>
              <w:rFonts w:cs="Arial"/>
              <w:sz w:val="16"/>
              <w:szCs w:val="16"/>
            </w:rPr>
            <w:fldChar w:fldCharType="begin"/>
          </w:r>
          <w:r w:rsidRPr="00022B9E">
            <w:rPr>
              <w:rFonts w:cs="Arial"/>
              <w:sz w:val="16"/>
              <w:szCs w:val="16"/>
            </w:rPr>
            <w:instrText xml:space="preserve"> LASTSAVEDBY   \* MERGEFORMAT </w:instrText>
          </w:r>
          <w:r w:rsidRPr="00022B9E">
            <w:rPr>
              <w:rFonts w:cs="Arial"/>
              <w:sz w:val="16"/>
              <w:szCs w:val="16"/>
            </w:rPr>
            <w:fldChar w:fldCharType="separate"/>
          </w:r>
          <w:r w:rsidR="00F20F18">
            <w:rPr>
              <w:rFonts w:cs="Arial"/>
              <w:noProof/>
              <w:sz w:val="16"/>
              <w:szCs w:val="16"/>
            </w:rPr>
            <w:t>Cindy Hardegger</w:t>
          </w:r>
          <w:r w:rsidRPr="00022B9E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4E41BD" w:rsidRPr="00022B9E" w:rsidRDefault="004E41BD" w:rsidP="00022B9E">
          <w:pPr>
            <w:pStyle w:val="-Pieddepage"/>
            <w:spacing w:before="0"/>
            <w:jc w:val="center"/>
            <w:rPr>
              <w:rFonts w:cs="Arial"/>
              <w:sz w:val="16"/>
              <w:szCs w:val="16"/>
            </w:rPr>
          </w:pPr>
          <w:r w:rsidRPr="00022B9E">
            <w:rPr>
              <w:rFonts w:cs="Arial"/>
              <w:sz w:val="16"/>
              <w:szCs w:val="16"/>
            </w:rPr>
            <w:t xml:space="preserve">Page </w: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begin"/>
          </w:r>
          <w:r w:rsidRPr="00022B9E">
            <w:rPr>
              <w:rStyle w:val="Numrodepage"/>
              <w:rFonts w:cs="Arial"/>
              <w:sz w:val="16"/>
              <w:szCs w:val="16"/>
            </w:rPr>
            <w:instrText xml:space="preserve"> PAGE </w:instrTex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separate"/>
          </w:r>
          <w:r w:rsidR="008B67AA">
            <w:rPr>
              <w:rStyle w:val="Numrodepage"/>
              <w:rFonts w:cs="Arial"/>
              <w:noProof/>
              <w:sz w:val="16"/>
              <w:szCs w:val="16"/>
            </w:rPr>
            <w:t>4</w: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end"/>
          </w:r>
          <w:r w:rsidRPr="00022B9E">
            <w:rPr>
              <w:rStyle w:val="Numrodepage"/>
              <w:rFonts w:cs="Arial"/>
              <w:sz w:val="16"/>
              <w:szCs w:val="16"/>
            </w:rPr>
            <w:t xml:space="preserve"> sur </w: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begin"/>
          </w:r>
          <w:r w:rsidRPr="00022B9E">
            <w:rPr>
              <w:rStyle w:val="Numrodepage"/>
              <w:rFonts w:cs="Arial"/>
              <w:sz w:val="16"/>
              <w:szCs w:val="16"/>
            </w:rPr>
            <w:instrText xml:space="preserve"> NUMPAGES </w:instrTex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separate"/>
          </w:r>
          <w:r w:rsidR="008B67AA">
            <w:rPr>
              <w:rStyle w:val="Numrodepage"/>
              <w:rFonts w:cs="Arial"/>
              <w:noProof/>
              <w:sz w:val="16"/>
              <w:szCs w:val="16"/>
            </w:rPr>
            <w:t>5</w:t>
          </w:r>
          <w:r w:rsidRPr="00022B9E">
            <w:rPr>
              <w:rStyle w:val="Numrodepage"/>
              <w:rFonts w:cs="Arial"/>
              <w:sz w:val="16"/>
              <w:szCs w:val="16"/>
            </w:rPr>
            <w:fldChar w:fldCharType="end"/>
          </w:r>
        </w:p>
      </w:tc>
      <w:tc>
        <w:tcPr>
          <w:tcW w:w="3096" w:type="dxa"/>
          <w:vAlign w:val="bottom"/>
        </w:tcPr>
        <w:p w:rsidR="004E41BD" w:rsidRPr="00022B9E" w:rsidRDefault="004E41BD" w:rsidP="00022B9E">
          <w:pPr>
            <w:pStyle w:val="-Pieddepage"/>
            <w:spacing w:before="0"/>
            <w:jc w:val="right"/>
            <w:rPr>
              <w:rFonts w:cs="Arial"/>
              <w:sz w:val="16"/>
              <w:szCs w:val="16"/>
            </w:rPr>
          </w:pPr>
          <w:r w:rsidRPr="00022B9E">
            <w:rPr>
              <w:rFonts w:cs="Arial"/>
              <w:sz w:val="16"/>
              <w:szCs w:val="16"/>
            </w:rPr>
            <w:t xml:space="preserve">Impression: </w:t>
          </w:r>
          <w:r w:rsidRPr="00022B9E">
            <w:rPr>
              <w:rFonts w:cs="Arial"/>
              <w:sz w:val="16"/>
              <w:szCs w:val="16"/>
            </w:rPr>
            <w:fldChar w:fldCharType="begin"/>
          </w:r>
          <w:r w:rsidRPr="00022B9E">
            <w:rPr>
              <w:rFonts w:cs="Arial"/>
              <w:sz w:val="16"/>
              <w:szCs w:val="16"/>
            </w:rPr>
            <w:instrText xml:space="preserve"> PRINTDATE  \@ "dd/MM/yyyy"  \* MERGEFORMAT </w:instrText>
          </w:r>
          <w:r w:rsidRPr="00022B9E">
            <w:rPr>
              <w:rFonts w:cs="Arial"/>
              <w:sz w:val="16"/>
              <w:szCs w:val="16"/>
            </w:rPr>
            <w:fldChar w:fldCharType="separate"/>
          </w:r>
          <w:r w:rsidR="00F20F18">
            <w:rPr>
              <w:rFonts w:cs="Arial"/>
              <w:noProof/>
              <w:sz w:val="16"/>
              <w:szCs w:val="16"/>
            </w:rPr>
            <w:t>17/12/2018</w:t>
          </w:r>
          <w:r w:rsidRPr="00022B9E">
            <w:rPr>
              <w:rFonts w:cs="Arial"/>
              <w:sz w:val="16"/>
              <w:szCs w:val="16"/>
            </w:rPr>
            <w:fldChar w:fldCharType="end"/>
          </w:r>
        </w:p>
      </w:tc>
    </w:tr>
  </w:tbl>
  <w:p w:rsidR="00075703" w:rsidRPr="00833115" w:rsidRDefault="00075703" w:rsidP="0000488D">
    <w:pPr>
      <w:pStyle w:val="Pieddepage"/>
      <w:spacing w:before="0"/>
      <w:rPr>
        <w:sz w:val="2"/>
        <w:szCs w:val="2"/>
        <w:lang w:val="it-I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FF9" w:rsidRDefault="00306F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1D6" w:rsidRDefault="003C71D6">
      <w:r>
        <w:separator/>
      </w:r>
    </w:p>
  </w:footnote>
  <w:footnote w:type="continuationSeparator" w:id="0">
    <w:p w:rsidR="003C71D6" w:rsidRDefault="003C71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FF9" w:rsidRDefault="00306FF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FF9" w:rsidRDefault="00306FF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Borders>
        <w:bottom w:val="single" w:sz="4" w:space="0" w:color="auto"/>
        <w:insideH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93"/>
      <w:gridCol w:w="441"/>
      <w:gridCol w:w="1854"/>
      <w:gridCol w:w="1279"/>
      <w:gridCol w:w="1281"/>
      <w:gridCol w:w="1852"/>
    </w:tblGrid>
    <w:tr w:rsidR="00265748" w:rsidTr="00527A70">
      <w:trPr>
        <w:trHeight w:val="536"/>
        <w:jc w:val="center"/>
      </w:trPr>
      <w:tc>
        <w:tcPr>
          <w:tcW w:w="3096" w:type="dxa"/>
          <w:gridSpan w:val="2"/>
          <w:vAlign w:val="center"/>
        </w:tcPr>
        <w:p w:rsidR="00265748" w:rsidRDefault="00265748" w:rsidP="00265748">
          <w:pPr>
            <w:pStyle w:val="En-tte"/>
          </w:pPr>
          <w:r w:rsidRPr="00A36BFF">
            <w:rPr>
              <w:rFonts w:ascii="ETML L" w:hAnsi="ETML L"/>
              <w:sz w:val="28"/>
              <w:szCs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  <w:r w:rsidRPr="00B67D3B">
            <w:rPr>
              <w:sz w:val="28"/>
              <w:szCs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>
            <w:rPr>
              <w:noProof/>
              <w:lang w:val="fr-CH" w:eastAsia="fr-CH"/>
            </w:rPr>
            <w:drawing>
              <wp:inline distT="0" distB="0" distL="0" distR="0" wp14:anchorId="4E0FE4B0" wp14:editId="52C5151E">
                <wp:extent cx="204470" cy="198120"/>
                <wp:effectExtent l="0" t="0" r="5080" b="0"/>
                <wp:docPr id="13" name="Image 13" descr="vIso9001-2000S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vIso9001-2000S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96" w:type="dxa"/>
          <w:gridSpan w:val="2"/>
          <w:vAlign w:val="center"/>
        </w:tcPr>
        <w:p w:rsidR="00265748" w:rsidRPr="001513C7" w:rsidRDefault="00265748" w:rsidP="00265748">
          <w:pPr>
            <w:pStyle w:val="En-tte"/>
            <w:jc w:val="center"/>
            <w:rPr>
              <w:rFonts w:cs="Arial"/>
              <w:b/>
              <w:color w:val="000000" w:themeColor="text1"/>
              <w:sz w:val="20"/>
              <w:szCs w:val="20"/>
            </w:rPr>
          </w:pPr>
          <w:r>
            <w:rPr>
              <w:rFonts w:cs="Arial"/>
              <w:b/>
              <w:color w:val="000000" w:themeColor="text1"/>
              <w:sz w:val="20"/>
              <w:szCs w:val="20"/>
            </w:rPr>
            <w:t>ICT-152 EP1</w:t>
          </w:r>
        </w:p>
      </w:tc>
      <w:tc>
        <w:tcPr>
          <w:tcW w:w="3096" w:type="dxa"/>
          <w:gridSpan w:val="2"/>
          <w:vAlign w:val="center"/>
        </w:tcPr>
        <w:p w:rsidR="00265748" w:rsidRDefault="00265748" w:rsidP="00265748">
          <w:pPr>
            <w:pStyle w:val="En-tte"/>
            <w:jc w:val="right"/>
          </w:pPr>
          <w:r>
            <w:rPr>
              <w:noProof/>
              <w:lang w:val="fr-CH" w:eastAsia="fr-CH"/>
            </w:rPr>
            <w:drawing>
              <wp:inline distT="0" distB="0" distL="0" distR="0" wp14:anchorId="6DC8104A" wp14:editId="2F25D268">
                <wp:extent cx="1255395" cy="382270"/>
                <wp:effectExtent l="0" t="0" r="1905" b="0"/>
                <wp:docPr id="14" name="Image 14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53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65748" w:rsidTr="00527A70">
      <w:tblPrEx>
        <w:tblBorders>
          <w:top w:val="single" w:sz="4" w:space="0" w:color="auto"/>
          <w:left w:val="single" w:sz="4" w:space="0" w:color="auto"/>
          <w:right w:val="single" w:sz="4" w:space="0" w:color="auto"/>
          <w:insideV w:val="single" w:sz="4" w:space="0" w:color="auto"/>
        </w:tblBorders>
      </w:tblPrEx>
      <w:trPr>
        <w:jc w:val="center"/>
      </w:trPr>
      <w:tc>
        <w:tcPr>
          <w:tcW w:w="2660" w:type="dxa"/>
          <w:vAlign w:val="center"/>
        </w:tcPr>
        <w:p w:rsidR="00265748" w:rsidRPr="006F2559" w:rsidRDefault="00265748" w:rsidP="00265748">
          <w:pPr>
            <w:spacing w:after="120"/>
            <w:rPr>
              <w:szCs w:val="22"/>
            </w:rPr>
          </w:pPr>
          <w:r w:rsidRPr="006F2559">
            <w:rPr>
              <w:szCs w:val="22"/>
            </w:rPr>
            <w:t>Nom:</w:t>
          </w:r>
        </w:p>
        <w:p w:rsidR="00265748" w:rsidRPr="006F2559" w:rsidRDefault="00265748" w:rsidP="00265748">
          <w:pPr>
            <w:spacing w:after="120"/>
            <w:rPr>
              <w:szCs w:val="22"/>
            </w:rPr>
          </w:pPr>
          <w:r w:rsidRPr="006F2559">
            <w:rPr>
              <w:szCs w:val="22"/>
            </w:rPr>
            <w:t>________________</w:t>
          </w:r>
          <w:r>
            <w:rPr>
              <w:szCs w:val="22"/>
            </w:rPr>
            <w:t>__</w:t>
          </w:r>
        </w:p>
      </w:tc>
      <w:tc>
        <w:tcPr>
          <w:tcW w:w="2268" w:type="dxa"/>
          <w:gridSpan w:val="2"/>
          <w:vAlign w:val="center"/>
        </w:tcPr>
        <w:p w:rsidR="00265748" w:rsidRPr="006F2559" w:rsidRDefault="00265748" w:rsidP="00265748">
          <w:pPr>
            <w:spacing w:after="120"/>
            <w:rPr>
              <w:szCs w:val="22"/>
            </w:rPr>
          </w:pPr>
          <w:r w:rsidRPr="006F2559">
            <w:rPr>
              <w:szCs w:val="22"/>
            </w:rPr>
            <w:t>Prénom:</w:t>
          </w:r>
        </w:p>
        <w:p w:rsidR="00265748" w:rsidRPr="006F2559" w:rsidRDefault="00265748" w:rsidP="00265748">
          <w:pPr>
            <w:spacing w:after="120"/>
            <w:rPr>
              <w:szCs w:val="22"/>
            </w:rPr>
          </w:pPr>
          <w:r w:rsidRPr="006F2559">
            <w:rPr>
              <w:szCs w:val="22"/>
            </w:rPr>
            <w:t>______________</w:t>
          </w:r>
        </w:p>
      </w:tc>
      <w:tc>
        <w:tcPr>
          <w:tcW w:w="1264" w:type="dxa"/>
          <w:vAlign w:val="center"/>
        </w:tcPr>
        <w:p w:rsidR="00265748" w:rsidRDefault="00265748" w:rsidP="00265748">
          <w:pPr>
            <w:spacing w:after="120"/>
          </w:pPr>
          <w:r>
            <w:t>Classe:</w:t>
          </w:r>
        </w:p>
        <w:p w:rsidR="00265748" w:rsidRPr="009F2368" w:rsidRDefault="00265748" w:rsidP="00265748">
          <w:pPr>
            <w:spacing w:after="120"/>
          </w:pPr>
          <w:r>
            <w:t>________</w:t>
          </w:r>
        </w:p>
      </w:tc>
      <w:tc>
        <w:tcPr>
          <w:tcW w:w="1266" w:type="dxa"/>
          <w:vAlign w:val="center"/>
        </w:tcPr>
        <w:p w:rsidR="00265748" w:rsidRDefault="00265748" w:rsidP="00265748">
          <w:pPr>
            <w:spacing w:after="120"/>
          </w:pPr>
          <w:r>
            <w:t>No PC:</w:t>
          </w:r>
        </w:p>
        <w:p w:rsidR="00265748" w:rsidRPr="009F2368" w:rsidRDefault="00265748" w:rsidP="00265748">
          <w:pPr>
            <w:spacing w:after="120"/>
          </w:pPr>
          <w:r>
            <w:t>________</w:t>
          </w:r>
        </w:p>
      </w:tc>
      <w:tc>
        <w:tcPr>
          <w:tcW w:w="1830" w:type="dxa"/>
          <w:tcBorders>
            <w:right w:val="single" w:sz="12" w:space="0" w:color="auto"/>
          </w:tcBorders>
          <w:vAlign w:val="center"/>
        </w:tcPr>
        <w:p w:rsidR="00265748" w:rsidRDefault="00265748" w:rsidP="00265748">
          <w:pPr>
            <w:spacing w:after="120"/>
          </w:pPr>
          <w:r>
            <w:t>Date:</w:t>
          </w:r>
        </w:p>
        <w:p w:rsidR="00265748" w:rsidRPr="009F2368" w:rsidRDefault="00265748" w:rsidP="00265748">
          <w:pPr>
            <w:spacing w:after="120"/>
          </w:pPr>
          <w:r>
            <w:t>___________</w:t>
          </w:r>
        </w:p>
      </w:tc>
    </w:tr>
  </w:tbl>
  <w:p w:rsidR="00265748" w:rsidRDefault="0026574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E49AA07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EAD3B61"/>
    <w:multiLevelType w:val="hybridMultilevel"/>
    <w:tmpl w:val="7BBEA4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62676"/>
    <w:multiLevelType w:val="hybridMultilevel"/>
    <w:tmpl w:val="69A0A1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650BC"/>
    <w:multiLevelType w:val="hybridMultilevel"/>
    <w:tmpl w:val="F52C2B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80E98"/>
    <w:multiLevelType w:val="hybridMultilevel"/>
    <w:tmpl w:val="EF727BE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5EDB"/>
    <w:multiLevelType w:val="hybridMultilevel"/>
    <w:tmpl w:val="8FB23256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41E4F"/>
    <w:multiLevelType w:val="hybridMultilevel"/>
    <w:tmpl w:val="C78CC12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02AAC"/>
    <w:multiLevelType w:val="hybridMultilevel"/>
    <w:tmpl w:val="9230D33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14CF6"/>
    <w:multiLevelType w:val="hybridMultilevel"/>
    <w:tmpl w:val="FABA5B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074BEC"/>
    <w:multiLevelType w:val="hybridMultilevel"/>
    <w:tmpl w:val="AF221B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10026"/>
    <w:multiLevelType w:val="hybridMultilevel"/>
    <w:tmpl w:val="E2A0D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4643E"/>
    <w:multiLevelType w:val="multilevel"/>
    <w:tmpl w:val="10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328C655D"/>
    <w:multiLevelType w:val="hybridMultilevel"/>
    <w:tmpl w:val="C34A6C60"/>
    <w:lvl w:ilvl="0" w:tplc="7B8C24BE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C3E59"/>
    <w:multiLevelType w:val="hybridMultilevel"/>
    <w:tmpl w:val="D95A071A"/>
    <w:lvl w:ilvl="0" w:tplc="04A8F00E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382229BB"/>
    <w:multiLevelType w:val="hybridMultilevel"/>
    <w:tmpl w:val="D3BA317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827BE"/>
    <w:multiLevelType w:val="hybridMultilevel"/>
    <w:tmpl w:val="97C624B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965BD"/>
    <w:multiLevelType w:val="hybridMultilevel"/>
    <w:tmpl w:val="88A4A1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200AD"/>
    <w:multiLevelType w:val="hybridMultilevel"/>
    <w:tmpl w:val="210AF87E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969A9"/>
    <w:multiLevelType w:val="hybridMultilevel"/>
    <w:tmpl w:val="9DAEC6A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AF59B1"/>
    <w:multiLevelType w:val="hybridMultilevel"/>
    <w:tmpl w:val="63508E0C"/>
    <w:lvl w:ilvl="0" w:tplc="391AF2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E2A3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4D62E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38F9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2E88C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38616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F8D3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EC934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55A33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6428CE"/>
    <w:multiLevelType w:val="hybridMultilevel"/>
    <w:tmpl w:val="21D0996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867A3"/>
    <w:multiLevelType w:val="hybridMultilevel"/>
    <w:tmpl w:val="475CE9F4"/>
    <w:lvl w:ilvl="0" w:tplc="45764C58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24EFB"/>
    <w:multiLevelType w:val="hybridMultilevel"/>
    <w:tmpl w:val="FB2668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C501A1"/>
    <w:multiLevelType w:val="hybridMultilevel"/>
    <w:tmpl w:val="411EA9CC"/>
    <w:lvl w:ilvl="0" w:tplc="265C1800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5D3187D"/>
    <w:multiLevelType w:val="hybridMultilevel"/>
    <w:tmpl w:val="30966F8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56739"/>
    <w:multiLevelType w:val="hybridMultilevel"/>
    <w:tmpl w:val="993890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B5811"/>
    <w:multiLevelType w:val="hybridMultilevel"/>
    <w:tmpl w:val="FD3451E4"/>
    <w:lvl w:ilvl="0" w:tplc="241CB48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442AD3"/>
    <w:multiLevelType w:val="hybridMultilevel"/>
    <w:tmpl w:val="3CEA5A8C"/>
    <w:lvl w:ilvl="0" w:tplc="7B8C24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77391"/>
    <w:multiLevelType w:val="hybridMultilevel"/>
    <w:tmpl w:val="06A8A7F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9"/>
  </w:num>
  <w:num w:numId="4">
    <w:abstractNumId w:val="5"/>
  </w:num>
  <w:num w:numId="5">
    <w:abstractNumId w:val="21"/>
  </w:num>
  <w:num w:numId="6">
    <w:abstractNumId w:val="22"/>
  </w:num>
  <w:num w:numId="7">
    <w:abstractNumId w:val="13"/>
  </w:num>
  <w:num w:numId="8">
    <w:abstractNumId w:val="14"/>
  </w:num>
  <w:num w:numId="9">
    <w:abstractNumId w:val="8"/>
  </w:num>
  <w:num w:numId="10">
    <w:abstractNumId w:val="28"/>
  </w:num>
  <w:num w:numId="11">
    <w:abstractNumId w:val="20"/>
  </w:num>
  <w:num w:numId="12">
    <w:abstractNumId w:val="27"/>
  </w:num>
  <w:num w:numId="13">
    <w:abstractNumId w:val="1"/>
  </w:num>
  <w:num w:numId="14">
    <w:abstractNumId w:val="6"/>
  </w:num>
  <w:num w:numId="15">
    <w:abstractNumId w:val="18"/>
  </w:num>
  <w:num w:numId="16">
    <w:abstractNumId w:val="17"/>
  </w:num>
  <w:num w:numId="17">
    <w:abstractNumId w:val="4"/>
  </w:num>
  <w:num w:numId="18">
    <w:abstractNumId w:val="11"/>
  </w:num>
  <w:num w:numId="19">
    <w:abstractNumId w:val="23"/>
  </w:num>
  <w:num w:numId="20">
    <w:abstractNumId w:val="9"/>
  </w:num>
  <w:num w:numId="21">
    <w:abstractNumId w:val="10"/>
  </w:num>
  <w:num w:numId="22">
    <w:abstractNumId w:val="24"/>
  </w:num>
  <w:num w:numId="23">
    <w:abstractNumId w:val="16"/>
  </w:num>
  <w:num w:numId="24">
    <w:abstractNumId w:val="19"/>
  </w:num>
  <w:num w:numId="25">
    <w:abstractNumId w:val="7"/>
  </w:num>
  <w:num w:numId="26">
    <w:abstractNumId w:val="2"/>
  </w:num>
  <w:num w:numId="27">
    <w:abstractNumId w:val="12"/>
  </w:num>
  <w:num w:numId="28">
    <w:abstractNumId w:val="26"/>
  </w:num>
  <w:num w:numId="29">
    <w:abstractNumId w:val="15"/>
  </w:num>
  <w:num w:numId="30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GB" w:vendorID="64" w:dllVersion="131078" w:nlCheck="1" w:checkStyle="1"/>
  <w:activeWritingStyle w:appName="MSWord" w:lang="fr-CH" w:vendorID="64" w:dllVersion="131078" w:nlCheck="1" w:checkStyle="0"/>
  <w:activeWritingStyle w:appName="MSWord" w:lang="de-CH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D3B"/>
    <w:rsid w:val="00000197"/>
    <w:rsid w:val="0000372C"/>
    <w:rsid w:val="0000488D"/>
    <w:rsid w:val="0001209F"/>
    <w:rsid w:val="00013070"/>
    <w:rsid w:val="00022B9E"/>
    <w:rsid w:val="00024A34"/>
    <w:rsid w:val="000316F0"/>
    <w:rsid w:val="00044099"/>
    <w:rsid w:val="000522AE"/>
    <w:rsid w:val="00054FD3"/>
    <w:rsid w:val="000603F6"/>
    <w:rsid w:val="00063F97"/>
    <w:rsid w:val="00070745"/>
    <w:rsid w:val="00075703"/>
    <w:rsid w:val="00077CB8"/>
    <w:rsid w:val="00081259"/>
    <w:rsid w:val="00086114"/>
    <w:rsid w:val="00097F37"/>
    <w:rsid w:val="000A1B63"/>
    <w:rsid w:val="000A2D0B"/>
    <w:rsid w:val="000A4D44"/>
    <w:rsid w:val="000B600E"/>
    <w:rsid w:val="000B6BE0"/>
    <w:rsid w:val="000B76AB"/>
    <w:rsid w:val="000B79F9"/>
    <w:rsid w:val="000C4722"/>
    <w:rsid w:val="000D32BE"/>
    <w:rsid w:val="000E1CD6"/>
    <w:rsid w:val="000E421C"/>
    <w:rsid w:val="000E4C6C"/>
    <w:rsid w:val="000F0043"/>
    <w:rsid w:val="000F22B9"/>
    <w:rsid w:val="000F381C"/>
    <w:rsid w:val="000F4A5B"/>
    <w:rsid w:val="0010591C"/>
    <w:rsid w:val="00105E7C"/>
    <w:rsid w:val="00114120"/>
    <w:rsid w:val="00123C7A"/>
    <w:rsid w:val="00131A67"/>
    <w:rsid w:val="00146A9A"/>
    <w:rsid w:val="001513C7"/>
    <w:rsid w:val="00156FC5"/>
    <w:rsid w:val="00163F9B"/>
    <w:rsid w:val="001666BA"/>
    <w:rsid w:val="00167098"/>
    <w:rsid w:val="001724FF"/>
    <w:rsid w:val="00173579"/>
    <w:rsid w:val="001818C7"/>
    <w:rsid w:val="0018580A"/>
    <w:rsid w:val="00187E12"/>
    <w:rsid w:val="00196123"/>
    <w:rsid w:val="001A2EA9"/>
    <w:rsid w:val="001A79AE"/>
    <w:rsid w:val="001B234F"/>
    <w:rsid w:val="001B3E3A"/>
    <w:rsid w:val="001C454D"/>
    <w:rsid w:val="001C6111"/>
    <w:rsid w:val="001D72BA"/>
    <w:rsid w:val="001D7D4A"/>
    <w:rsid w:val="001E4997"/>
    <w:rsid w:val="001F2420"/>
    <w:rsid w:val="002042DD"/>
    <w:rsid w:val="00217490"/>
    <w:rsid w:val="00222A12"/>
    <w:rsid w:val="002233DF"/>
    <w:rsid w:val="00224915"/>
    <w:rsid w:val="00224B2C"/>
    <w:rsid w:val="00225A5F"/>
    <w:rsid w:val="002421E6"/>
    <w:rsid w:val="002444C1"/>
    <w:rsid w:val="00245F45"/>
    <w:rsid w:val="002508BE"/>
    <w:rsid w:val="002509B5"/>
    <w:rsid w:val="00256623"/>
    <w:rsid w:val="00257668"/>
    <w:rsid w:val="00265748"/>
    <w:rsid w:val="00276804"/>
    <w:rsid w:val="002770F3"/>
    <w:rsid w:val="002951BD"/>
    <w:rsid w:val="0029766C"/>
    <w:rsid w:val="00297E2A"/>
    <w:rsid w:val="002A0455"/>
    <w:rsid w:val="002A2F27"/>
    <w:rsid w:val="002A6F8E"/>
    <w:rsid w:val="002B26BB"/>
    <w:rsid w:val="002B55F4"/>
    <w:rsid w:val="002B6893"/>
    <w:rsid w:val="002B71B8"/>
    <w:rsid w:val="002C6634"/>
    <w:rsid w:val="002D1A18"/>
    <w:rsid w:val="002D4FF5"/>
    <w:rsid w:val="002E14BE"/>
    <w:rsid w:val="002E6DA9"/>
    <w:rsid w:val="002F011F"/>
    <w:rsid w:val="002F038B"/>
    <w:rsid w:val="002F2EEC"/>
    <w:rsid w:val="002F3435"/>
    <w:rsid w:val="002F3CDE"/>
    <w:rsid w:val="002F4E82"/>
    <w:rsid w:val="00306FF9"/>
    <w:rsid w:val="00307C12"/>
    <w:rsid w:val="0031023C"/>
    <w:rsid w:val="003114E3"/>
    <w:rsid w:val="003153B3"/>
    <w:rsid w:val="00326425"/>
    <w:rsid w:val="0033431F"/>
    <w:rsid w:val="00336A9B"/>
    <w:rsid w:val="0034172E"/>
    <w:rsid w:val="003427C4"/>
    <w:rsid w:val="00344A01"/>
    <w:rsid w:val="00354CC3"/>
    <w:rsid w:val="00356440"/>
    <w:rsid w:val="0036089B"/>
    <w:rsid w:val="0037154A"/>
    <w:rsid w:val="00371A22"/>
    <w:rsid w:val="00383ABE"/>
    <w:rsid w:val="003B27F3"/>
    <w:rsid w:val="003C088F"/>
    <w:rsid w:val="003C5022"/>
    <w:rsid w:val="003C71D6"/>
    <w:rsid w:val="003E018B"/>
    <w:rsid w:val="003F1870"/>
    <w:rsid w:val="0040694A"/>
    <w:rsid w:val="00407333"/>
    <w:rsid w:val="0040782E"/>
    <w:rsid w:val="0041766F"/>
    <w:rsid w:val="004261B5"/>
    <w:rsid w:val="0043515E"/>
    <w:rsid w:val="0043666E"/>
    <w:rsid w:val="00436B90"/>
    <w:rsid w:val="00442053"/>
    <w:rsid w:val="0045046C"/>
    <w:rsid w:val="00457259"/>
    <w:rsid w:val="00460DEC"/>
    <w:rsid w:val="00461E24"/>
    <w:rsid w:val="0046281E"/>
    <w:rsid w:val="00490288"/>
    <w:rsid w:val="004940EB"/>
    <w:rsid w:val="00494DB2"/>
    <w:rsid w:val="004A1A31"/>
    <w:rsid w:val="004B4187"/>
    <w:rsid w:val="004B45DA"/>
    <w:rsid w:val="004D2159"/>
    <w:rsid w:val="004D5266"/>
    <w:rsid w:val="004E0C3E"/>
    <w:rsid w:val="004E2A3B"/>
    <w:rsid w:val="004E41BD"/>
    <w:rsid w:val="004F0B3F"/>
    <w:rsid w:val="004F1B92"/>
    <w:rsid w:val="004F3B17"/>
    <w:rsid w:val="004F5F0E"/>
    <w:rsid w:val="005009CF"/>
    <w:rsid w:val="00510440"/>
    <w:rsid w:val="00510B06"/>
    <w:rsid w:val="00511783"/>
    <w:rsid w:val="005163CB"/>
    <w:rsid w:val="0052224B"/>
    <w:rsid w:val="005357EA"/>
    <w:rsid w:val="00540251"/>
    <w:rsid w:val="0054054F"/>
    <w:rsid w:val="005441A3"/>
    <w:rsid w:val="0055123F"/>
    <w:rsid w:val="00554963"/>
    <w:rsid w:val="0055647F"/>
    <w:rsid w:val="00563500"/>
    <w:rsid w:val="00563D29"/>
    <w:rsid w:val="00566D72"/>
    <w:rsid w:val="00571E4B"/>
    <w:rsid w:val="00574085"/>
    <w:rsid w:val="005863B2"/>
    <w:rsid w:val="005926D0"/>
    <w:rsid w:val="005A0398"/>
    <w:rsid w:val="005A0ABB"/>
    <w:rsid w:val="005B722E"/>
    <w:rsid w:val="005C31FC"/>
    <w:rsid w:val="005C5410"/>
    <w:rsid w:val="005D1192"/>
    <w:rsid w:val="005E0039"/>
    <w:rsid w:val="005E6192"/>
    <w:rsid w:val="005E6B56"/>
    <w:rsid w:val="005E7C48"/>
    <w:rsid w:val="005F0C62"/>
    <w:rsid w:val="005F2206"/>
    <w:rsid w:val="005F332F"/>
    <w:rsid w:val="005F37D7"/>
    <w:rsid w:val="00606EE1"/>
    <w:rsid w:val="006372FD"/>
    <w:rsid w:val="0064683B"/>
    <w:rsid w:val="00646E15"/>
    <w:rsid w:val="006679FC"/>
    <w:rsid w:val="00670F5A"/>
    <w:rsid w:val="00680D7A"/>
    <w:rsid w:val="006902A9"/>
    <w:rsid w:val="006966D0"/>
    <w:rsid w:val="00696D5A"/>
    <w:rsid w:val="006972BB"/>
    <w:rsid w:val="00697ADC"/>
    <w:rsid w:val="006A2326"/>
    <w:rsid w:val="006A2BB1"/>
    <w:rsid w:val="006A3EE1"/>
    <w:rsid w:val="006B3BA9"/>
    <w:rsid w:val="006C2DFF"/>
    <w:rsid w:val="006C344C"/>
    <w:rsid w:val="006C635C"/>
    <w:rsid w:val="006C7B4C"/>
    <w:rsid w:val="006E132F"/>
    <w:rsid w:val="006E3B25"/>
    <w:rsid w:val="006E3F1F"/>
    <w:rsid w:val="006E4DA8"/>
    <w:rsid w:val="00700346"/>
    <w:rsid w:val="007042B5"/>
    <w:rsid w:val="007118D3"/>
    <w:rsid w:val="00712113"/>
    <w:rsid w:val="007162C6"/>
    <w:rsid w:val="00716A14"/>
    <w:rsid w:val="00726AB8"/>
    <w:rsid w:val="0073043E"/>
    <w:rsid w:val="00734FC9"/>
    <w:rsid w:val="00740EE4"/>
    <w:rsid w:val="00744762"/>
    <w:rsid w:val="0074498A"/>
    <w:rsid w:val="007476C9"/>
    <w:rsid w:val="00751A9D"/>
    <w:rsid w:val="00753F9D"/>
    <w:rsid w:val="007556F8"/>
    <w:rsid w:val="00764F2C"/>
    <w:rsid w:val="007658BA"/>
    <w:rsid w:val="007700A7"/>
    <w:rsid w:val="007724F1"/>
    <w:rsid w:val="00772BC0"/>
    <w:rsid w:val="007748A7"/>
    <w:rsid w:val="007800FC"/>
    <w:rsid w:val="007825AB"/>
    <w:rsid w:val="00786EBE"/>
    <w:rsid w:val="007964B9"/>
    <w:rsid w:val="00797EAA"/>
    <w:rsid w:val="007B6641"/>
    <w:rsid w:val="007C220F"/>
    <w:rsid w:val="007C7839"/>
    <w:rsid w:val="007D2CDF"/>
    <w:rsid w:val="007D37CB"/>
    <w:rsid w:val="007D546C"/>
    <w:rsid w:val="007E4D85"/>
    <w:rsid w:val="007E5F3D"/>
    <w:rsid w:val="007E70B4"/>
    <w:rsid w:val="007F10AF"/>
    <w:rsid w:val="007F4BD9"/>
    <w:rsid w:val="008035C9"/>
    <w:rsid w:val="00803FB9"/>
    <w:rsid w:val="0080604E"/>
    <w:rsid w:val="00823AD7"/>
    <w:rsid w:val="00831777"/>
    <w:rsid w:val="00833031"/>
    <w:rsid w:val="00833115"/>
    <w:rsid w:val="00845304"/>
    <w:rsid w:val="00851A5E"/>
    <w:rsid w:val="0085358D"/>
    <w:rsid w:val="00855BBE"/>
    <w:rsid w:val="008569CE"/>
    <w:rsid w:val="00860C6A"/>
    <w:rsid w:val="00860F25"/>
    <w:rsid w:val="00890BB2"/>
    <w:rsid w:val="00891718"/>
    <w:rsid w:val="008922FE"/>
    <w:rsid w:val="00893486"/>
    <w:rsid w:val="008A2009"/>
    <w:rsid w:val="008A4A35"/>
    <w:rsid w:val="008B0789"/>
    <w:rsid w:val="008B1E10"/>
    <w:rsid w:val="008B37D4"/>
    <w:rsid w:val="008B5577"/>
    <w:rsid w:val="008B67AA"/>
    <w:rsid w:val="008C22BC"/>
    <w:rsid w:val="008C40C0"/>
    <w:rsid w:val="008C4A8C"/>
    <w:rsid w:val="008C5024"/>
    <w:rsid w:val="008C5651"/>
    <w:rsid w:val="008C5FBD"/>
    <w:rsid w:val="008C7991"/>
    <w:rsid w:val="008C7B6E"/>
    <w:rsid w:val="008D19B2"/>
    <w:rsid w:val="008E33F6"/>
    <w:rsid w:val="008E645B"/>
    <w:rsid w:val="008F39D1"/>
    <w:rsid w:val="008F469D"/>
    <w:rsid w:val="0090391B"/>
    <w:rsid w:val="0090423D"/>
    <w:rsid w:val="00907479"/>
    <w:rsid w:val="009115D9"/>
    <w:rsid w:val="009142E2"/>
    <w:rsid w:val="00915B27"/>
    <w:rsid w:val="009201D4"/>
    <w:rsid w:val="009211D9"/>
    <w:rsid w:val="009250B0"/>
    <w:rsid w:val="009440AB"/>
    <w:rsid w:val="009501DA"/>
    <w:rsid w:val="00950B9A"/>
    <w:rsid w:val="00954050"/>
    <w:rsid w:val="00955930"/>
    <w:rsid w:val="009609F6"/>
    <w:rsid w:val="00961794"/>
    <w:rsid w:val="00963B1B"/>
    <w:rsid w:val="00964B18"/>
    <w:rsid w:val="00970CE9"/>
    <w:rsid w:val="009749C2"/>
    <w:rsid w:val="009775C8"/>
    <w:rsid w:val="0098183B"/>
    <w:rsid w:val="0099022A"/>
    <w:rsid w:val="0099766F"/>
    <w:rsid w:val="009B6FDC"/>
    <w:rsid w:val="009C30DA"/>
    <w:rsid w:val="009D05A9"/>
    <w:rsid w:val="009D38FE"/>
    <w:rsid w:val="009D7C96"/>
    <w:rsid w:val="009E2268"/>
    <w:rsid w:val="009E4E43"/>
    <w:rsid w:val="009E62C2"/>
    <w:rsid w:val="009F0D86"/>
    <w:rsid w:val="009F2ECE"/>
    <w:rsid w:val="009F5FA0"/>
    <w:rsid w:val="009F6F7B"/>
    <w:rsid w:val="009F75DD"/>
    <w:rsid w:val="00A17CF5"/>
    <w:rsid w:val="00A36BFF"/>
    <w:rsid w:val="00A43B45"/>
    <w:rsid w:val="00A44D20"/>
    <w:rsid w:val="00A7453F"/>
    <w:rsid w:val="00A80DDC"/>
    <w:rsid w:val="00A83524"/>
    <w:rsid w:val="00A87A7F"/>
    <w:rsid w:val="00A87C66"/>
    <w:rsid w:val="00AB2A9B"/>
    <w:rsid w:val="00AD354F"/>
    <w:rsid w:val="00AD7E58"/>
    <w:rsid w:val="00AE0F29"/>
    <w:rsid w:val="00AE282D"/>
    <w:rsid w:val="00AE6565"/>
    <w:rsid w:val="00AE7D87"/>
    <w:rsid w:val="00AF12B8"/>
    <w:rsid w:val="00AF58E1"/>
    <w:rsid w:val="00AF5BD7"/>
    <w:rsid w:val="00B01880"/>
    <w:rsid w:val="00B20D38"/>
    <w:rsid w:val="00B23057"/>
    <w:rsid w:val="00B241D2"/>
    <w:rsid w:val="00B33505"/>
    <w:rsid w:val="00B40667"/>
    <w:rsid w:val="00B57417"/>
    <w:rsid w:val="00B63E17"/>
    <w:rsid w:val="00B67D3B"/>
    <w:rsid w:val="00B70271"/>
    <w:rsid w:val="00B72E2E"/>
    <w:rsid w:val="00B74FEE"/>
    <w:rsid w:val="00B77D78"/>
    <w:rsid w:val="00B82D0F"/>
    <w:rsid w:val="00B90F01"/>
    <w:rsid w:val="00B90FAE"/>
    <w:rsid w:val="00B91751"/>
    <w:rsid w:val="00B918B7"/>
    <w:rsid w:val="00B95EC5"/>
    <w:rsid w:val="00BA105C"/>
    <w:rsid w:val="00BA56D2"/>
    <w:rsid w:val="00BC27C6"/>
    <w:rsid w:val="00BC3437"/>
    <w:rsid w:val="00BC3C50"/>
    <w:rsid w:val="00BC6BD4"/>
    <w:rsid w:val="00BD30E6"/>
    <w:rsid w:val="00BD773C"/>
    <w:rsid w:val="00BE185C"/>
    <w:rsid w:val="00BF7A15"/>
    <w:rsid w:val="00C03628"/>
    <w:rsid w:val="00C052FB"/>
    <w:rsid w:val="00C06320"/>
    <w:rsid w:val="00C15068"/>
    <w:rsid w:val="00C22ACC"/>
    <w:rsid w:val="00C23768"/>
    <w:rsid w:val="00C504DC"/>
    <w:rsid w:val="00C50F40"/>
    <w:rsid w:val="00C56154"/>
    <w:rsid w:val="00C56AC4"/>
    <w:rsid w:val="00C579E0"/>
    <w:rsid w:val="00C60570"/>
    <w:rsid w:val="00C70EAA"/>
    <w:rsid w:val="00C764AE"/>
    <w:rsid w:val="00C91768"/>
    <w:rsid w:val="00C92679"/>
    <w:rsid w:val="00C96795"/>
    <w:rsid w:val="00CA3C6C"/>
    <w:rsid w:val="00CA4499"/>
    <w:rsid w:val="00CB48A6"/>
    <w:rsid w:val="00CC02A4"/>
    <w:rsid w:val="00CC1FE7"/>
    <w:rsid w:val="00CC3E70"/>
    <w:rsid w:val="00CD1A2D"/>
    <w:rsid w:val="00CD3336"/>
    <w:rsid w:val="00CE7248"/>
    <w:rsid w:val="00CE7947"/>
    <w:rsid w:val="00CE7D50"/>
    <w:rsid w:val="00CF2C30"/>
    <w:rsid w:val="00D14AD4"/>
    <w:rsid w:val="00D15AE6"/>
    <w:rsid w:val="00D174BC"/>
    <w:rsid w:val="00D21947"/>
    <w:rsid w:val="00D308C5"/>
    <w:rsid w:val="00D405C9"/>
    <w:rsid w:val="00D434AC"/>
    <w:rsid w:val="00D47EBE"/>
    <w:rsid w:val="00D629B4"/>
    <w:rsid w:val="00D64B85"/>
    <w:rsid w:val="00D71C20"/>
    <w:rsid w:val="00D71CDF"/>
    <w:rsid w:val="00D74D65"/>
    <w:rsid w:val="00D767C1"/>
    <w:rsid w:val="00D77C36"/>
    <w:rsid w:val="00D80066"/>
    <w:rsid w:val="00D82BEB"/>
    <w:rsid w:val="00D84458"/>
    <w:rsid w:val="00D86EF5"/>
    <w:rsid w:val="00D9793D"/>
    <w:rsid w:val="00DA1B6C"/>
    <w:rsid w:val="00DA6BFC"/>
    <w:rsid w:val="00DB35B4"/>
    <w:rsid w:val="00DB6420"/>
    <w:rsid w:val="00DB69A3"/>
    <w:rsid w:val="00DC24B5"/>
    <w:rsid w:val="00DD0E68"/>
    <w:rsid w:val="00DD59FF"/>
    <w:rsid w:val="00DE2650"/>
    <w:rsid w:val="00DE7BFB"/>
    <w:rsid w:val="00DF034A"/>
    <w:rsid w:val="00E062CD"/>
    <w:rsid w:val="00E07B29"/>
    <w:rsid w:val="00E1012A"/>
    <w:rsid w:val="00E102F2"/>
    <w:rsid w:val="00E11E83"/>
    <w:rsid w:val="00E13243"/>
    <w:rsid w:val="00E20589"/>
    <w:rsid w:val="00E24EF0"/>
    <w:rsid w:val="00E35E09"/>
    <w:rsid w:val="00E415DA"/>
    <w:rsid w:val="00E41BC2"/>
    <w:rsid w:val="00E56F78"/>
    <w:rsid w:val="00E61B66"/>
    <w:rsid w:val="00E745BD"/>
    <w:rsid w:val="00E76FD8"/>
    <w:rsid w:val="00E80F09"/>
    <w:rsid w:val="00E97D9B"/>
    <w:rsid w:val="00EB3BEB"/>
    <w:rsid w:val="00EC1361"/>
    <w:rsid w:val="00EC1F65"/>
    <w:rsid w:val="00EC3809"/>
    <w:rsid w:val="00EC44A5"/>
    <w:rsid w:val="00EC677D"/>
    <w:rsid w:val="00ED6A3D"/>
    <w:rsid w:val="00EE431D"/>
    <w:rsid w:val="00EF2842"/>
    <w:rsid w:val="00EF3096"/>
    <w:rsid w:val="00EF3475"/>
    <w:rsid w:val="00EF5EF5"/>
    <w:rsid w:val="00EF7F0A"/>
    <w:rsid w:val="00F02006"/>
    <w:rsid w:val="00F0261B"/>
    <w:rsid w:val="00F033CA"/>
    <w:rsid w:val="00F072C9"/>
    <w:rsid w:val="00F12AD6"/>
    <w:rsid w:val="00F15FB1"/>
    <w:rsid w:val="00F20F18"/>
    <w:rsid w:val="00F24607"/>
    <w:rsid w:val="00F26032"/>
    <w:rsid w:val="00F37A1B"/>
    <w:rsid w:val="00F41711"/>
    <w:rsid w:val="00F439EB"/>
    <w:rsid w:val="00F47268"/>
    <w:rsid w:val="00F512A6"/>
    <w:rsid w:val="00F542C3"/>
    <w:rsid w:val="00F54FAA"/>
    <w:rsid w:val="00F61B51"/>
    <w:rsid w:val="00F650D1"/>
    <w:rsid w:val="00F93513"/>
    <w:rsid w:val="00FA5127"/>
    <w:rsid w:val="00FA5791"/>
    <w:rsid w:val="00FB50D2"/>
    <w:rsid w:val="00FB6543"/>
    <w:rsid w:val="00FB65D0"/>
    <w:rsid w:val="00FB7EA9"/>
    <w:rsid w:val="00FC1375"/>
    <w:rsid w:val="00FE580B"/>
    <w:rsid w:val="00FF172E"/>
    <w:rsid w:val="00FF1AB7"/>
    <w:rsid w:val="00FF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3B42005"/>
  <w15:docId w15:val="{F4C1D308-5AA3-4AD8-9C97-8AF61BE0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D5A"/>
    <w:pPr>
      <w:spacing w:before="60"/>
      <w:jc w:val="both"/>
    </w:pPr>
    <w:rPr>
      <w:rFonts w:ascii="Century Gothic" w:hAnsi="Century Gothic"/>
      <w:sz w:val="21"/>
      <w:szCs w:val="24"/>
      <w:lang w:val="fr-FR" w:eastAsia="fr-FR"/>
    </w:rPr>
  </w:style>
  <w:style w:type="paragraph" w:styleId="Titre1">
    <w:name w:val="heading 1"/>
    <w:basedOn w:val="Normal"/>
    <w:next w:val="Normal"/>
    <w:qFormat/>
    <w:rsid w:val="00772BC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3F187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3F1870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7748A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3F187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3F1870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qFormat/>
    <w:rsid w:val="003F1870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3F187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3F1870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customStyle="1" w:styleId="pagesubtitle">
    <w:name w:val="pagesubtitle"/>
    <w:basedOn w:val="Normal"/>
    <w:rsid w:val="009C30D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Web">
    <w:name w:val="Normal (Web)"/>
    <w:basedOn w:val="Normal"/>
    <w:rsid w:val="009C30D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character" w:styleId="lev">
    <w:name w:val="Strong"/>
    <w:basedOn w:val="Policepardfaut"/>
    <w:qFormat/>
    <w:rsid w:val="009C30DA"/>
    <w:rPr>
      <w:b/>
      <w:bCs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9B6FDC"/>
    <w:pPr>
      <w:spacing w:line="360" w:lineRule="auto"/>
    </w:pPr>
    <w:rPr>
      <w:rFonts w:ascii="ETML" w:hAnsi="ETML"/>
    </w:rPr>
  </w:style>
  <w:style w:type="paragraph" w:customStyle="1" w:styleId="-Pieddepage">
    <w:name w:val="-Pied de page"/>
    <w:basedOn w:val="Normal"/>
    <w:rsid w:val="00D405C9"/>
    <w:rPr>
      <w:sz w:val="20"/>
      <w:szCs w:val="20"/>
    </w:rPr>
  </w:style>
  <w:style w:type="character" w:styleId="Lienhypertexte">
    <w:name w:val="Hyperlink"/>
    <w:basedOn w:val="Policepardfaut"/>
    <w:rsid w:val="009C30DA"/>
    <w:rPr>
      <w:color w:val="0000FF"/>
      <w:u w:val="single"/>
    </w:rPr>
  </w:style>
  <w:style w:type="paragraph" w:styleId="Titre">
    <w:name w:val="Title"/>
    <w:basedOn w:val="Normal"/>
    <w:next w:val="Normal"/>
    <w:link w:val="TitreCar"/>
    <w:qFormat/>
    <w:rsid w:val="00BA105C"/>
    <w:pPr>
      <w:spacing w:before="240" w:after="120"/>
      <w:outlineLvl w:val="0"/>
    </w:pPr>
    <w:rPr>
      <w:rFonts w:cs="Arial"/>
      <w:b/>
      <w:bCs/>
      <w:kern w:val="28"/>
      <w:sz w:val="28"/>
      <w:szCs w:val="32"/>
    </w:rPr>
  </w:style>
  <w:style w:type="character" w:customStyle="1" w:styleId="TitreCar">
    <w:name w:val="Titre Car"/>
    <w:basedOn w:val="Policepardfaut"/>
    <w:link w:val="Titre"/>
    <w:rsid w:val="00BA105C"/>
    <w:rPr>
      <w:rFonts w:ascii="Arial" w:hAnsi="Arial" w:cs="Arial"/>
      <w:b/>
      <w:bCs/>
      <w:kern w:val="28"/>
      <w:sz w:val="28"/>
      <w:szCs w:val="32"/>
      <w:lang w:val="fr-FR" w:eastAsia="fr-FR" w:bidi="ar-SA"/>
    </w:rPr>
  </w:style>
  <w:style w:type="paragraph" w:styleId="Corpsdetexte">
    <w:name w:val="Body Text"/>
    <w:aliases w:val="Corps de texte Car,Corps de texte Car Car Car,Corps de texte Car Car"/>
    <w:basedOn w:val="Normal"/>
    <w:link w:val="CorpsdetexteCar1"/>
    <w:rsid w:val="00BA105C"/>
    <w:pPr>
      <w:spacing w:before="0" w:after="120"/>
    </w:pPr>
    <w:rPr>
      <w:rFonts w:ascii="Book Antiqua" w:hAnsi="Book Antiqua"/>
      <w:sz w:val="24"/>
      <w:szCs w:val="20"/>
      <w:lang w:val="fr-CH"/>
    </w:rPr>
  </w:style>
  <w:style w:type="character" w:customStyle="1" w:styleId="CorpsdetexteCar1">
    <w:name w:val="Corps de texte Car1"/>
    <w:aliases w:val="Corps de texte Car Car1,Corps de texte Car Car Car Car,Corps de texte Car Car Car1"/>
    <w:basedOn w:val="Policepardfaut"/>
    <w:link w:val="Corpsdetexte"/>
    <w:rsid w:val="00BA105C"/>
    <w:rPr>
      <w:rFonts w:ascii="Book Antiqua" w:hAnsi="Book Antiqua"/>
      <w:sz w:val="24"/>
      <w:lang w:val="fr-CH" w:eastAsia="fr-FR" w:bidi="ar-SA"/>
    </w:rPr>
  </w:style>
  <w:style w:type="character" w:customStyle="1" w:styleId="titel18bld">
    <w:name w:val="titel18bld"/>
    <w:basedOn w:val="Policepardfaut"/>
    <w:rsid w:val="00BA105C"/>
  </w:style>
  <w:style w:type="character" w:customStyle="1" w:styleId="titreproduit">
    <w:name w:val="titre_produit"/>
    <w:basedOn w:val="Policepardfaut"/>
    <w:rsid w:val="00B74FEE"/>
  </w:style>
  <w:style w:type="character" w:customStyle="1" w:styleId="px8">
    <w:name w:val="px8"/>
    <w:basedOn w:val="Policepardfaut"/>
    <w:rsid w:val="00B74FEE"/>
  </w:style>
  <w:style w:type="paragraph" w:customStyle="1" w:styleId="comptence">
    <w:name w:val="compétence"/>
    <w:basedOn w:val="Normal"/>
    <w:rsid w:val="008C5FBD"/>
    <w:pPr>
      <w:spacing w:before="0"/>
      <w:ind w:left="1843" w:hanging="1843"/>
    </w:pPr>
    <w:rPr>
      <w:szCs w:val="20"/>
    </w:rPr>
  </w:style>
  <w:style w:type="paragraph" w:styleId="Textedebulles">
    <w:name w:val="Balloon Text"/>
    <w:basedOn w:val="Normal"/>
    <w:link w:val="TextedebullesCar"/>
    <w:rsid w:val="00457259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57259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F0C62"/>
    <w:pPr>
      <w:ind w:left="720"/>
      <w:contextualSpacing/>
    </w:pPr>
  </w:style>
  <w:style w:type="character" w:styleId="Accentuation">
    <w:name w:val="Emphasis"/>
    <w:basedOn w:val="Policepardfaut"/>
    <w:qFormat/>
    <w:rsid w:val="005F0C62"/>
    <w:rPr>
      <w:b/>
      <w:i/>
      <w:iCs/>
    </w:rPr>
  </w:style>
  <w:style w:type="paragraph" w:customStyle="1" w:styleId="Cadre">
    <w:name w:val="Cadre"/>
    <w:basedOn w:val="Normal"/>
    <w:qFormat/>
    <w:rsid w:val="00F12AD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Grundschrift">
    <w:name w:val="Grundschrift"/>
    <w:basedOn w:val="Normal"/>
    <w:autoRedefine/>
    <w:rsid w:val="005163CB"/>
    <w:pPr>
      <w:tabs>
        <w:tab w:val="left" w:pos="993"/>
      </w:tabs>
      <w:spacing w:before="0"/>
      <w:ind w:left="993" w:hanging="993"/>
    </w:pPr>
    <w:rPr>
      <w:rFonts w:ascii="Calibri" w:hAnsi="Calibri"/>
      <w:b/>
      <w:color w:val="000000"/>
      <w:sz w:val="28"/>
      <w:szCs w:val="20"/>
      <w:lang w:val="de-CH" w:eastAsia="de-DE"/>
    </w:rPr>
  </w:style>
  <w:style w:type="paragraph" w:styleId="Notedebasdepage">
    <w:name w:val="footnote text"/>
    <w:basedOn w:val="Normal"/>
    <w:link w:val="NotedebasdepageCar"/>
    <w:semiHidden/>
    <w:unhideWhenUsed/>
    <w:rsid w:val="008A2009"/>
    <w:pPr>
      <w:spacing w:before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8A2009"/>
    <w:rPr>
      <w:rFonts w:ascii="Century Gothic" w:hAnsi="Century Gothic"/>
      <w:lang w:val="fr-FR" w:eastAsia="fr-FR"/>
    </w:rPr>
  </w:style>
  <w:style w:type="character" w:styleId="Appelnotedebasdep">
    <w:name w:val="footnote reference"/>
    <w:basedOn w:val="Policepardfaut"/>
    <w:semiHidden/>
    <w:unhideWhenUsed/>
    <w:rsid w:val="008A2009"/>
    <w:rPr>
      <w:vertAlign w:val="superscript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54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54FD3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3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4509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105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fpcha\Desktop\C-133-CHA01-CdCCommunAvecExplication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2" ma:contentTypeDescription="Crée un document." ma:contentTypeScope="" ma:versionID="9ce61ab3ecf055f5a012b1ae06a6783d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b414800baeece71dce3b557531929107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d1a05ec-d545-49db-9347-35c2adf61735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E82B57-8A94-474F-A888-258262C6B1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2DD457E-B486-428F-9057-DBBD626D98A8}"/>
</file>

<file path=customXml/itemProps3.xml><?xml version="1.0" encoding="utf-8"?>
<ds:datastoreItem xmlns:ds="http://schemas.openxmlformats.org/officeDocument/2006/customXml" ds:itemID="{B3DCD25F-33F2-4063-AC66-10CD86AA49C5}"/>
</file>

<file path=customXml/itemProps4.xml><?xml version="1.0" encoding="utf-8"?>
<ds:datastoreItem xmlns:ds="http://schemas.openxmlformats.org/officeDocument/2006/customXml" ds:itemID="{078DB78C-BB8D-4C12-A048-2F24DC289C68}"/>
</file>

<file path=docProps/app.xml><?xml version="1.0" encoding="utf-8"?>
<Properties xmlns="http://schemas.openxmlformats.org/officeDocument/2006/extended-properties" xmlns:vt="http://schemas.openxmlformats.org/officeDocument/2006/docPropsVTypes">
  <Template>C-133-CHA01-CdCCommunAvecExplications.dot</Template>
  <TotalTime>3400</TotalTime>
  <Pages>5</Pages>
  <Words>891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Ertretewtrew</vt:lpstr>
    </vt:vector>
  </TitlesOfParts>
  <Company>ETML</Company>
  <LinksUpToDate>false</LinksUpToDate>
  <CharactersWithSpaces>5783</CharactersWithSpaces>
  <SharedDoc>false</SharedDoc>
  <HLinks>
    <vt:vector size="12" baseType="variant">
      <vt:variant>
        <vt:i4>1245210</vt:i4>
      </vt:variant>
      <vt:variant>
        <vt:i4>3</vt:i4>
      </vt:variant>
      <vt:variant>
        <vt:i4>0</vt:i4>
      </vt:variant>
      <vt:variant>
        <vt:i4>5</vt:i4>
      </vt:variant>
      <vt:variant>
        <vt:lpwstr>http://www.pctop.ch/</vt:lpwstr>
      </vt:variant>
      <vt:variant>
        <vt:lpwstr/>
      </vt:variant>
      <vt:variant>
        <vt:i4>1245210</vt:i4>
      </vt:variant>
      <vt:variant>
        <vt:i4>0</vt:i4>
      </vt:variant>
      <vt:variant>
        <vt:i4>0</vt:i4>
      </vt:variant>
      <vt:variant>
        <vt:i4>5</vt:i4>
      </vt:variant>
      <vt:variant>
        <vt:lpwstr>http://www.pctop.ch/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Ertretewtrew</dc:title>
  <dc:creator>Cindy Hardegger</dc:creator>
  <cp:lastModifiedBy>Cindy Hardegger</cp:lastModifiedBy>
  <cp:revision>239</cp:revision>
  <cp:lastPrinted>2018-12-17T07:47:00Z</cp:lastPrinted>
  <dcterms:created xsi:type="dcterms:W3CDTF">2015-01-05T10:12:00Z</dcterms:created>
  <dcterms:modified xsi:type="dcterms:W3CDTF">2019-10-29T08:38:00Z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